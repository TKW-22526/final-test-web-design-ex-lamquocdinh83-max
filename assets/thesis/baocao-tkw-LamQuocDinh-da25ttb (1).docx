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181793" w:rsidR="00A705BC" w:rsidP="00181793" w:rsidRDefault="00A705BC" w14:paraId="1A6E88D0" wp14:textId="77777777">
      <w:pPr>
        <w:jc w:val="center"/>
        <w:rPr>
          <w:sz w:val="30"/>
          <w:szCs w:val="30"/>
        </w:rPr>
      </w:pPr>
      <w:bookmarkStart w:name="_GoBack" w:id="0"/>
      <w:bookmarkEnd w:id="0"/>
      <w:r w:rsidRPr="00181793">
        <w:rPr>
          <w:sz w:val="30"/>
          <w:szCs w:val="30"/>
        </w:rPr>
        <w:t>ĐẠI HỌC TRÀ VINH</w:t>
      </w:r>
    </w:p>
    <w:p xmlns:wp14="http://schemas.microsoft.com/office/word/2010/wordml" w:rsidRPr="00181793" w:rsidR="00A705BC" w:rsidP="00181793" w:rsidRDefault="00A705BC" w14:paraId="32C8EA24" wp14:textId="77777777">
      <w:pPr>
        <w:jc w:val="center"/>
        <w:rPr>
          <w:sz w:val="30"/>
          <w:szCs w:val="30"/>
        </w:rPr>
      </w:pPr>
      <w:r w:rsidRPr="00181793">
        <w:rPr>
          <w:sz w:val="30"/>
          <w:szCs w:val="30"/>
        </w:rPr>
        <w:t>TRƯỜNG KỸ THUẬT VÀ CÔNG NGHỆ</w:t>
      </w:r>
    </w:p>
    <w:p xmlns:wp14="http://schemas.microsoft.com/office/word/2010/wordml" w:rsidR="00A705BC" w:rsidP="00181793" w:rsidRDefault="00A705BC" w14:paraId="07F7273C" wp14:textId="77777777">
      <w:pPr>
        <w:jc w:val="center"/>
        <w:rPr>
          <w:b/>
          <w:sz w:val="30"/>
          <w:szCs w:val="30"/>
        </w:rPr>
      </w:pPr>
      <w:r w:rsidRPr="00AF30EA">
        <w:rPr>
          <w:b/>
          <w:sz w:val="30"/>
          <w:szCs w:val="30"/>
        </w:rPr>
        <w:t>KHOA CÔNG NGHỆ THÔNG TIN</w:t>
      </w:r>
    </w:p>
    <w:p xmlns:wp14="http://schemas.microsoft.com/office/word/2010/wordml" w:rsidR="00397034" w:rsidP="00181793" w:rsidRDefault="00397034" w14:paraId="672A6659" wp14:textId="77777777">
      <w:pPr>
        <w:jc w:val="center"/>
        <w:rPr>
          <w:b/>
          <w:sz w:val="30"/>
          <w:szCs w:val="30"/>
        </w:rPr>
      </w:pPr>
    </w:p>
    <w:p xmlns:wp14="http://schemas.microsoft.com/office/word/2010/wordml" w:rsidRPr="00AF30EA" w:rsidR="00DB2AD8" w:rsidP="00181793" w:rsidRDefault="00DB2AD8" w14:paraId="0A37501D" wp14:textId="77777777">
      <w:pPr>
        <w:jc w:val="center"/>
        <w:rPr>
          <w:b/>
          <w:sz w:val="30"/>
          <w:szCs w:val="30"/>
        </w:rPr>
      </w:pPr>
    </w:p>
    <w:p xmlns:wp14="http://schemas.microsoft.com/office/word/2010/wordml" w:rsidR="00A705BC" w:rsidP="00181793" w:rsidRDefault="00AF30EA" w14:paraId="5DAB6C7B" wp14:textId="77777777">
      <w:pPr>
        <w:jc w:val="center"/>
      </w:pPr>
      <w:r>
        <w:rPr>
          <w:noProof/>
        </w:rPr>
        <w:drawing>
          <wp:inline xmlns:wp14="http://schemas.microsoft.com/office/word/2010/wordprocessingDrawing" distT="0" distB="0" distL="0" distR="0" wp14:anchorId="4D40BB34" wp14:editId="7777777">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xmlns:wp14="http://schemas.microsoft.com/office/word/2010/wordml" w:rsidR="00DB2AD8" w:rsidP="00181793" w:rsidRDefault="00DB2AD8" w14:paraId="02EB378F" wp14:textId="77777777">
      <w:pPr>
        <w:jc w:val="center"/>
      </w:pPr>
    </w:p>
    <w:p xmlns:wp14="http://schemas.microsoft.com/office/word/2010/wordml" w:rsidR="00397034" w:rsidP="00181793" w:rsidRDefault="00397034" w14:paraId="6A05A809" wp14:textId="77777777">
      <w:pPr>
        <w:jc w:val="center"/>
      </w:pPr>
    </w:p>
    <w:p xmlns:wp14="http://schemas.microsoft.com/office/word/2010/wordml" w:rsidRPr="00A675D2" w:rsidR="00A705BC" w:rsidP="00181793" w:rsidRDefault="00A705BC" w14:paraId="2C5274CF" wp14:textId="77777777">
      <w:pPr>
        <w:jc w:val="center"/>
        <w:rPr>
          <w:b/>
          <w:sz w:val="30"/>
          <w:szCs w:val="30"/>
        </w:rPr>
      </w:pPr>
      <w:r w:rsidRPr="00A675D2">
        <w:rPr>
          <w:b/>
          <w:sz w:val="30"/>
          <w:szCs w:val="30"/>
        </w:rPr>
        <w:t>ĐỒ ÁN MÔN HỌC</w:t>
      </w:r>
    </w:p>
    <w:p xmlns:wp14="http://schemas.microsoft.com/office/word/2010/wordml" w:rsidR="00A705BC" w:rsidP="00181793" w:rsidRDefault="00C77F74" w14:paraId="697365FF" wp14:textId="77777777">
      <w:pPr>
        <w:jc w:val="center"/>
        <w:rPr>
          <w:b/>
          <w:sz w:val="30"/>
          <w:szCs w:val="30"/>
        </w:rPr>
      </w:pPr>
      <w:r>
        <w:rPr>
          <w:b/>
          <w:sz w:val="30"/>
          <w:szCs w:val="30"/>
        </w:rPr>
        <w:t>THIẾT KẾ WEB</w:t>
      </w:r>
    </w:p>
    <w:p xmlns:wp14="http://schemas.microsoft.com/office/word/2010/wordml" w:rsidR="00DB2AD8" w:rsidP="00181793" w:rsidRDefault="00DB2AD8" w14:paraId="5A39BBE3" wp14:textId="77777777">
      <w:pPr>
        <w:jc w:val="center"/>
        <w:rPr>
          <w:b/>
          <w:sz w:val="30"/>
          <w:szCs w:val="30"/>
        </w:rPr>
      </w:pPr>
    </w:p>
    <w:p xmlns:wp14="http://schemas.microsoft.com/office/word/2010/wordml" w:rsidRPr="00A675D2" w:rsidR="00DB2AD8" w:rsidP="00181793" w:rsidRDefault="00DB2AD8" w14:paraId="41C8F396" wp14:textId="77777777">
      <w:pPr>
        <w:jc w:val="center"/>
        <w:rPr>
          <w:b/>
          <w:sz w:val="30"/>
          <w:szCs w:val="30"/>
        </w:rPr>
      </w:pPr>
    </w:p>
    <w:p xmlns:wp14="http://schemas.microsoft.com/office/word/2010/wordml" w:rsidR="00F55323" w:rsidP="00181793" w:rsidRDefault="00F55323" w14:paraId="7ADCB75B" wp14:textId="77777777">
      <w:pPr>
        <w:jc w:val="center"/>
        <w:rPr>
          <w:b/>
          <w:sz w:val="40"/>
          <w:szCs w:val="40"/>
        </w:rPr>
      </w:pPr>
      <w:r w:rsidRPr="00A675D2">
        <w:rPr>
          <w:b/>
          <w:sz w:val="40"/>
          <w:szCs w:val="40"/>
        </w:rPr>
        <w:t>TÊN ĐỀ TÀI NHẬP Ở ĐÂY, ĐỊNH DẠNG SIZE 18-20, IN ĐẬM, CHỮ IN HOA</w:t>
      </w:r>
    </w:p>
    <w:p xmlns:wp14="http://schemas.microsoft.com/office/word/2010/wordml" w:rsidR="00DB2AD8" w:rsidP="00181793" w:rsidRDefault="00DB2AD8" w14:paraId="72A3D3EC" wp14:textId="77777777">
      <w:pPr>
        <w:jc w:val="center"/>
        <w:rPr>
          <w:b/>
          <w:sz w:val="40"/>
          <w:szCs w:val="40"/>
        </w:rPr>
      </w:pPr>
    </w:p>
    <w:p xmlns:wp14="http://schemas.microsoft.com/office/word/2010/wordml" w:rsidRPr="00A675D2" w:rsidR="00DB2AD8" w:rsidP="00181793" w:rsidRDefault="00DB2AD8" w14:paraId="0D0B940D" wp14:textId="77777777">
      <w:pPr>
        <w:jc w:val="center"/>
        <w:rPr>
          <w:b/>
          <w:sz w:val="40"/>
          <w:szCs w:val="4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22"/>
        <w:gridCol w:w="4566"/>
      </w:tblGrid>
      <w:tr xmlns:wp14="http://schemas.microsoft.com/office/word/2010/wordml" w:rsidRPr="00F50FA9" w:rsidR="00F55323" w:rsidTr="59435524" w14:paraId="1F6F6B4B" wp14:textId="77777777">
        <w:tc>
          <w:tcPr>
            <w:tcW w:w="2402" w:type="pct"/>
            <w:tcMar/>
          </w:tcPr>
          <w:p w:rsidRPr="00F50FA9" w:rsidR="00F55323" w:rsidP="00397034" w:rsidRDefault="00F55323" w14:paraId="291E98F4" wp14:textId="77777777">
            <w:pPr>
              <w:spacing w:before="120" w:after="120" w:line="360" w:lineRule="auto"/>
              <w:rPr>
                <w:b/>
                <w:sz w:val="28"/>
                <w:szCs w:val="28"/>
              </w:rPr>
            </w:pPr>
            <w:r w:rsidRPr="00F50FA9">
              <w:rPr>
                <w:b/>
                <w:sz w:val="28"/>
                <w:szCs w:val="28"/>
              </w:rPr>
              <w:t>Người hướng dẫn:</w:t>
            </w:r>
          </w:p>
          <w:p w:rsidRPr="00F50FA9" w:rsidR="00F55323" w:rsidP="00397034" w:rsidRDefault="005C722E" w14:paraId="172A51BA" wp14:textId="77777777">
            <w:pPr>
              <w:spacing w:before="120" w:after="120" w:line="360" w:lineRule="auto"/>
              <w:ind w:left="432"/>
              <w:rPr>
                <w:sz w:val="28"/>
                <w:szCs w:val="28"/>
              </w:rPr>
            </w:pPr>
            <w:r w:rsidRPr="00F50FA9">
              <w:rPr>
                <w:sz w:val="28"/>
                <w:szCs w:val="28"/>
              </w:rPr>
              <w:t xml:space="preserve">Ths. </w:t>
            </w:r>
            <w:r w:rsidRPr="00F50FA9" w:rsidR="00E40233">
              <w:rPr>
                <w:sz w:val="28"/>
                <w:szCs w:val="28"/>
              </w:rPr>
              <w:t>Nguyễn Ngọc Đan Thanh</w:t>
            </w:r>
          </w:p>
        </w:tc>
        <w:tc>
          <w:tcPr>
            <w:tcW w:w="2598" w:type="pct"/>
            <w:tcMar/>
          </w:tcPr>
          <w:p w:rsidRPr="00F50FA9" w:rsidR="00F55323" w:rsidP="00397034" w:rsidRDefault="00E40233" w14:paraId="6F26DAB9" wp14:textId="77777777">
            <w:pPr>
              <w:spacing w:before="120" w:after="120" w:line="360" w:lineRule="auto"/>
              <w:rPr>
                <w:b/>
                <w:sz w:val="28"/>
                <w:szCs w:val="28"/>
              </w:rPr>
            </w:pPr>
            <w:r w:rsidRPr="00F50FA9">
              <w:rPr>
                <w:b/>
                <w:sz w:val="28"/>
                <w:szCs w:val="28"/>
              </w:rPr>
              <w:t>Sinh viên thực hiện:</w:t>
            </w:r>
          </w:p>
          <w:p w:rsidRPr="00FA7008" w:rsidR="00E40233" w:rsidP="00FA7008" w:rsidRDefault="00E40233" w14:paraId="244EF885" wp14:textId="4EAA128E">
            <w:pPr>
              <w:spacing w:before="120" w:after="120" w:line="360" w:lineRule="auto"/>
              <w:ind w:left="360"/>
              <w:rPr>
                <w:sz w:val="28"/>
                <w:szCs w:val="28"/>
              </w:rPr>
            </w:pPr>
            <w:r w:rsidRPr="59435524" w:rsidR="555F0A6D">
              <w:rPr>
                <w:sz w:val="28"/>
                <w:szCs w:val="28"/>
              </w:rPr>
              <w:t>Họ</w:t>
            </w:r>
            <w:r w:rsidRPr="59435524" w:rsidR="555F0A6D">
              <w:rPr>
                <w:sz w:val="28"/>
                <w:szCs w:val="28"/>
              </w:rPr>
              <w:t xml:space="preserve"> </w:t>
            </w:r>
            <w:r w:rsidRPr="59435524" w:rsidR="555F0A6D">
              <w:rPr>
                <w:sz w:val="28"/>
                <w:szCs w:val="28"/>
              </w:rPr>
              <w:t>tên</w:t>
            </w:r>
            <w:r w:rsidRPr="59435524" w:rsidR="555F0A6D">
              <w:rPr>
                <w:sz w:val="28"/>
                <w:szCs w:val="28"/>
              </w:rPr>
              <w:t xml:space="preserve">: </w:t>
            </w:r>
            <w:r w:rsidRPr="59435524" w:rsidR="5C45238A">
              <w:rPr>
                <w:sz w:val="28"/>
                <w:szCs w:val="28"/>
              </w:rPr>
              <w:t>Lâm Quốc Đỉnh</w:t>
            </w:r>
          </w:p>
          <w:p w:rsidRPr="00FA7008" w:rsidR="00E40233" w:rsidP="00FA7008" w:rsidRDefault="00E40233" w14:paraId="573B3917" wp14:textId="0E557BB8">
            <w:pPr>
              <w:spacing w:before="120" w:after="120" w:line="360" w:lineRule="auto"/>
              <w:ind w:left="360"/>
              <w:rPr>
                <w:sz w:val="28"/>
                <w:szCs w:val="28"/>
              </w:rPr>
            </w:pPr>
            <w:r w:rsidRPr="59435524" w:rsidR="555F0A6D">
              <w:rPr>
                <w:sz w:val="28"/>
                <w:szCs w:val="28"/>
              </w:rPr>
              <w:t>Mã</w:t>
            </w:r>
            <w:r w:rsidRPr="59435524" w:rsidR="555F0A6D">
              <w:rPr>
                <w:sz w:val="28"/>
                <w:szCs w:val="28"/>
              </w:rPr>
              <w:t xml:space="preserve"> </w:t>
            </w:r>
            <w:r w:rsidRPr="59435524" w:rsidR="555F0A6D">
              <w:rPr>
                <w:sz w:val="28"/>
                <w:szCs w:val="28"/>
              </w:rPr>
              <w:t>số</w:t>
            </w:r>
            <w:r w:rsidRPr="59435524" w:rsidR="555F0A6D">
              <w:rPr>
                <w:sz w:val="28"/>
                <w:szCs w:val="28"/>
              </w:rPr>
              <w:t>: 110</w:t>
            </w:r>
            <w:r w:rsidRPr="59435524" w:rsidR="57C32BAA">
              <w:rPr>
                <w:sz w:val="28"/>
                <w:szCs w:val="28"/>
              </w:rPr>
              <w:t>125220</w:t>
            </w:r>
          </w:p>
          <w:p w:rsidRPr="00FA7008" w:rsidR="00E40233" w:rsidP="00FA7008" w:rsidRDefault="00E40233" w14:paraId="66E70534" wp14:textId="193C2A5E">
            <w:pPr>
              <w:spacing w:before="120" w:after="120" w:line="360" w:lineRule="auto"/>
              <w:ind w:left="360"/>
              <w:rPr>
                <w:sz w:val="28"/>
                <w:szCs w:val="28"/>
              </w:rPr>
            </w:pPr>
            <w:r w:rsidRPr="59435524" w:rsidR="555F0A6D">
              <w:rPr>
                <w:sz w:val="28"/>
                <w:szCs w:val="28"/>
              </w:rPr>
              <w:t>Mã</w:t>
            </w:r>
            <w:r w:rsidRPr="59435524" w:rsidR="555F0A6D">
              <w:rPr>
                <w:sz w:val="28"/>
                <w:szCs w:val="28"/>
              </w:rPr>
              <w:t xml:space="preserve"> </w:t>
            </w:r>
            <w:r w:rsidRPr="59435524" w:rsidR="555F0A6D">
              <w:rPr>
                <w:sz w:val="28"/>
                <w:szCs w:val="28"/>
              </w:rPr>
              <w:t>lớp</w:t>
            </w:r>
            <w:r w:rsidRPr="59435524" w:rsidR="555F0A6D">
              <w:rPr>
                <w:sz w:val="28"/>
                <w:szCs w:val="28"/>
              </w:rPr>
              <w:t>: DA25</w:t>
            </w:r>
            <w:r w:rsidRPr="59435524" w:rsidR="468AA965">
              <w:rPr>
                <w:sz w:val="28"/>
                <w:szCs w:val="28"/>
              </w:rPr>
              <w:t>TTB</w:t>
            </w:r>
          </w:p>
        </w:tc>
      </w:tr>
    </w:tbl>
    <w:p xmlns:wp14="http://schemas.microsoft.com/office/word/2010/wordml" w:rsidR="00F55323" w:rsidRDefault="00F55323" w14:paraId="0E27B00A" wp14:textId="77777777"/>
    <w:p xmlns:wp14="http://schemas.microsoft.com/office/word/2010/wordml" w:rsidR="00DB2AD8" w:rsidP="00397034" w:rsidRDefault="00DB2AD8" w14:paraId="60061E4C" wp14:textId="77777777">
      <w:pPr>
        <w:jc w:val="center"/>
        <w:rPr>
          <w:b/>
          <w:sz w:val="30"/>
          <w:szCs w:val="30"/>
        </w:rPr>
      </w:pPr>
    </w:p>
    <w:p xmlns:wp14="http://schemas.microsoft.com/office/word/2010/wordml" w:rsidR="00DB2AD8" w:rsidP="00397034" w:rsidRDefault="00DB2AD8" w14:paraId="44EAFD9C" wp14:textId="77777777">
      <w:pPr>
        <w:jc w:val="center"/>
        <w:rPr>
          <w:b/>
          <w:sz w:val="30"/>
          <w:szCs w:val="30"/>
        </w:rPr>
      </w:pPr>
    </w:p>
    <w:p xmlns:wp14="http://schemas.microsoft.com/office/word/2010/wordml" w:rsidRPr="00DE6FBB" w:rsidR="00AE352B" w:rsidP="00397034" w:rsidRDefault="00AE352B" w14:paraId="3E4BB598" wp14:textId="77777777">
      <w:pPr>
        <w:jc w:val="center"/>
        <w:rPr>
          <w:b/>
          <w:sz w:val="28"/>
          <w:szCs w:val="28"/>
        </w:rPr>
      </w:pPr>
      <w:r w:rsidRPr="00DE6FBB">
        <w:rPr>
          <w:b/>
          <w:sz w:val="28"/>
          <w:szCs w:val="28"/>
        </w:rPr>
        <w:t>Vĩnh Long, tháng 6 năm 2026</w:t>
      </w:r>
    </w:p>
    <w:p xmlns:wp14="http://schemas.microsoft.com/office/word/2010/wordml" w:rsidRPr="00181793" w:rsidR="00DB2AD8" w:rsidP="00DB2AD8" w:rsidRDefault="003B599F" w14:paraId="0F1A651A" wp14:textId="77777777">
      <w:pPr>
        <w:jc w:val="center"/>
        <w:rPr>
          <w:sz w:val="30"/>
          <w:szCs w:val="30"/>
        </w:rPr>
      </w:pPr>
      <w:r>
        <w:br w:type="page"/>
      </w:r>
      <w:r w:rsidRPr="00181793" w:rsidR="00DB2AD8">
        <w:rPr>
          <w:sz w:val="30"/>
          <w:szCs w:val="30"/>
        </w:rPr>
        <w:t>ĐẠI HỌC TRÀ VINH</w:t>
      </w:r>
    </w:p>
    <w:p xmlns:wp14="http://schemas.microsoft.com/office/word/2010/wordml" w:rsidRPr="00181793" w:rsidR="00DB2AD8" w:rsidP="00DB2AD8" w:rsidRDefault="00DB2AD8" w14:paraId="078CA791" wp14:textId="77777777">
      <w:pPr>
        <w:jc w:val="center"/>
        <w:rPr>
          <w:sz w:val="30"/>
          <w:szCs w:val="30"/>
        </w:rPr>
      </w:pPr>
      <w:r w:rsidRPr="00181793">
        <w:rPr>
          <w:sz w:val="30"/>
          <w:szCs w:val="30"/>
        </w:rPr>
        <w:t>TRƯỜNG KỸ THUẬT VÀ CÔNG NGHỆ</w:t>
      </w:r>
    </w:p>
    <w:p xmlns:wp14="http://schemas.microsoft.com/office/word/2010/wordml" w:rsidR="00DB2AD8" w:rsidP="00DB2AD8" w:rsidRDefault="00DB2AD8" w14:paraId="21CF54E6" wp14:textId="77777777">
      <w:pPr>
        <w:jc w:val="center"/>
        <w:rPr>
          <w:b/>
          <w:sz w:val="30"/>
          <w:szCs w:val="30"/>
        </w:rPr>
      </w:pPr>
      <w:r w:rsidRPr="00AF30EA">
        <w:rPr>
          <w:b/>
          <w:sz w:val="30"/>
          <w:szCs w:val="30"/>
        </w:rPr>
        <w:t>KHOA CÔNG NGHỆ THÔNG TIN</w:t>
      </w:r>
    </w:p>
    <w:p xmlns:wp14="http://schemas.microsoft.com/office/word/2010/wordml" w:rsidR="00DB2AD8" w:rsidP="00DB2AD8" w:rsidRDefault="00DB2AD8" w14:paraId="4B94D5A5" wp14:textId="77777777">
      <w:pPr>
        <w:jc w:val="center"/>
        <w:rPr>
          <w:b/>
          <w:sz w:val="30"/>
          <w:szCs w:val="30"/>
        </w:rPr>
      </w:pPr>
    </w:p>
    <w:p xmlns:wp14="http://schemas.microsoft.com/office/word/2010/wordml" w:rsidRPr="00AF30EA" w:rsidR="00DB2AD8" w:rsidP="00DB2AD8" w:rsidRDefault="00DB2AD8" w14:paraId="3DEEC669" wp14:textId="77777777">
      <w:pPr>
        <w:jc w:val="center"/>
        <w:rPr>
          <w:b/>
          <w:sz w:val="30"/>
          <w:szCs w:val="30"/>
        </w:rPr>
      </w:pPr>
    </w:p>
    <w:p xmlns:wp14="http://schemas.microsoft.com/office/word/2010/wordml" w:rsidR="00DB2AD8" w:rsidP="00DB2AD8" w:rsidRDefault="00DB2AD8" w14:paraId="3656B9AB" wp14:textId="77777777">
      <w:pPr>
        <w:jc w:val="center"/>
      </w:pPr>
      <w:r>
        <w:rPr>
          <w:noProof/>
        </w:rPr>
        <w:drawing>
          <wp:inline xmlns:wp14="http://schemas.microsoft.com/office/word/2010/wordprocessingDrawing"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xmlns:wp14="http://schemas.microsoft.com/office/word/2010/wordml" w:rsidR="00DB2AD8" w:rsidP="00DB2AD8" w:rsidRDefault="00DB2AD8" w14:paraId="45FB0818" wp14:textId="77777777">
      <w:pPr>
        <w:jc w:val="center"/>
      </w:pPr>
    </w:p>
    <w:p xmlns:wp14="http://schemas.microsoft.com/office/word/2010/wordml" w:rsidR="00DB2AD8" w:rsidP="00DB2AD8" w:rsidRDefault="00DB2AD8" w14:paraId="049F31CB" wp14:textId="77777777">
      <w:pPr>
        <w:jc w:val="center"/>
      </w:pPr>
    </w:p>
    <w:p xmlns:wp14="http://schemas.microsoft.com/office/word/2010/wordml" w:rsidRPr="00A675D2" w:rsidR="00C50A2A" w:rsidP="00C50A2A" w:rsidRDefault="00C50A2A" w14:paraId="1222123A" wp14:textId="77777777">
      <w:pPr>
        <w:jc w:val="center"/>
        <w:rPr>
          <w:b/>
          <w:sz w:val="30"/>
          <w:szCs w:val="30"/>
        </w:rPr>
      </w:pPr>
      <w:r w:rsidRPr="00A675D2">
        <w:rPr>
          <w:b/>
          <w:sz w:val="30"/>
          <w:szCs w:val="30"/>
        </w:rPr>
        <w:t>ĐỒ ÁN MÔN HỌC</w:t>
      </w:r>
    </w:p>
    <w:p xmlns:wp14="http://schemas.microsoft.com/office/word/2010/wordml" w:rsidR="00C50A2A" w:rsidP="00C50A2A" w:rsidRDefault="00C50A2A" w14:paraId="2A58B975" wp14:textId="77777777">
      <w:pPr>
        <w:jc w:val="center"/>
        <w:rPr>
          <w:b/>
          <w:sz w:val="30"/>
          <w:szCs w:val="30"/>
        </w:rPr>
      </w:pPr>
      <w:r>
        <w:rPr>
          <w:b/>
          <w:sz w:val="30"/>
          <w:szCs w:val="30"/>
        </w:rPr>
        <w:t>THIẾT KẾ WEB</w:t>
      </w:r>
    </w:p>
    <w:p xmlns:wp14="http://schemas.microsoft.com/office/word/2010/wordml" w:rsidR="00DB2AD8" w:rsidP="00DB2AD8" w:rsidRDefault="00DB2AD8" w14:paraId="53128261" wp14:textId="77777777">
      <w:pPr>
        <w:jc w:val="center"/>
        <w:rPr>
          <w:b/>
          <w:sz w:val="30"/>
          <w:szCs w:val="30"/>
        </w:rPr>
      </w:pPr>
    </w:p>
    <w:p xmlns:wp14="http://schemas.microsoft.com/office/word/2010/wordml" w:rsidRPr="00A675D2" w:rsidR="00DB2AD8" w:rsidP="00DB2AD8" w:rsidRDefault="00DB2AD8" w14:paraId="62486C05" wp14:textId="77777777">
      <w:pPr>
        <w:jc w:val="center"/>
        <w:rPr>
          <w:b/>
          <w:sz w:val="30"/>
          <w:szCs w:val="30"/>
        </w:rPr>
      </w:pPr>
    </w:p>
    <w:p xmlns:wp14="http://schemas.microsoft.com/office/word/2010/wordml" w:rsidR="00DB2AD8" w:rsidP="00DB2AD8" w:rsidRDefault="00DB2AD8" w14:paraId="0EC7B0C0" wp14:textId="77777777">
      <w:pPr>
        <w:jc w:val="center"/>
        <w:rPr>
          <w:b/>
          <w:sz w:val="40"/>
          <w:szCs w:val="40"/>
        </w:rPr>
      </w:pPr>
      <w:r w:rsidRPr="00A675D2">
        <w:rPr>
          <w:b/>
          <w:sz w:val="40"/>
          <w:szCs w:val="40"/>
        </w:rPr>
        <w:t>TÊN ĐỀ TÀI NHẬP Ở ĐÂY, ĐỊNH DẠNG SIZE 18-20, IN ĐẬM, CHỮ IN HOA</w:t>
      </w:r>
    </w:p>
    <w:p xmlns:wp14="http://schemas.microsoft.com/office/word/2010/wordml" w:rsidR="00C50A2A" w:rsidP="00DB2AD8" w:rsidRDefault="00C50A2A" w14:paraId="4101652C" wp14:textId="77777777">
      <w:pPr>
        <w:jc w:val="center"/>
        <w:rPr>
          <w:b/>
          <w:sz w:val="40"/>
          <w:szCs w:val="40"/>
        </w:rPr>
      </w:pPr>
    </w:p>
    <w:p xmlns:wp14="http://schemas.microsoft.com/office/word/2010/wordml" w:rsidR="00C50A2A" w:rsidP="00DB2AD8" w:rsidRDefault="00C50A2A" w14:paraId="4B99056E" wp14:textId="77777777">
      <w:pPr>
        <w:jc w:val="center"/>
        <w:rPr>
          <w:b/>
          <w:sz w:val="40"/>
          <w:szCs w:val="4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22"/>
        <w:gridCol w:w="4566"/>
      </w:tblGrid>
      <w:tr xmlns:wp14="http://schemas.microsoft.com/office/word/2010/wordml" w:rsidRPr="00F50FA9" w:rsidR="00C50A2A" w:rsidTr="59435524" w14:paraId="7A6BA4C5" wp14:textId="77777777">
        <w:tc>
          <w:tcPr>
            <w:tcW w:w="2402" w:type="pct"/>
            <w:tcMar/>
          </w:tcPr>
          <w:p w:rsidRPr="00F50FA9" w:rsidR="00C50A2A" w:rsidP="00080838" w:rsidRDefault="00C50A2A" w14:paraId="48C2C9FF" wp14:textId="77777777">
            <w:pPr>
              <w:spacing w:before="120" w:after="120" w:line="360" w:lineRule="auto"/>
              <w:rPr>
                <w:b/>
                <w:sz w:val="28"/>
                <w:szCs w:val="28"/>
              </w:rPr>
            </w:pPr>
            <w:r w:rsidRPr="00F50FA9">
              <w:rPr>
                <w:b/>
                <w:sz w:val="28"/>
                <w:szCs w:val="28"/>
              </w:rPr>
              <w:t>Người hướng dẫn:</w:t>
            </w:r>
          </w:p>
          <w:p w:rsidRPr="00F50FA9" w:rsidR="00C50A2A" w:rsidP="00080838" w:rsidRDefault="00C50A2A" w14:paraId="18EBFD70" wp14:textId="77777777">
            <w:pPr>
              <w:spacing w:before="120" w:after="120" w:line="360" w:lineRule="auto"/>
              <w:ind w:left="432"/>
              <w:rPr>
                <w:sz w:val="28"/>
                <w:szCs w:val="28"/>
              </w:rPr>
            </w:pPr>
            <w:r w:rsidRPr="00F50FA9">
              <w:rPr>
                <w:sz w:val="28"/>
                <w:szCs w:val="28"/>
              </w:rPr>
              <w:t>Ths. Nguyễn Ngọc Đan Thanh</w:t>
            </w:r>
          </w:p>
        </w:tc>
        <w:tc>
          <w:tcPr>
            <w:tcW w:w="2598" w:type="pct"/>
            <w:tcMar/>
          </w:tcPr>
          <w:p w:rsidRPr="00F50FA9" w:rsidR="00C50A2A" w:rsidP="00080838" w:rsidRDefault="00C50A2A" w14:paraId="6CF587C3" wp14:textId="77777777">
            <w:pPr>
              <w:spacing w:before="120" w:after="120" w:line="360" w:lineRule="auto"/>
              <w:rPr>
                <w:b/>
                <w:sz w:val="28"/>
                <w:szCs w:val="28"/>
              </w:rPr>
            </w:pPr>
            <w:r w:rsidRPr="00F50FA9">
              <w:rPr>
                <w:b/>
                <w:sz w:val="28"/>
                <w:szCs w:val="28"/>
              </w:rPr>
              <w:t>Sinh viên thực hiện:</w:t>
            </w:r>
          </w:p>
          <w:p w:rsidRPr="00FA7008" w:rsidR="00C50A2A" w:rsidP="59435524" w:rsidRDefault="00C50A2A" w14:paraId="7518524A" wp14:textId="271D1B0A">
            <w:pPr>
              <w:pStyle w:val="Normal"/>
              <w:spacing w:before="120" w:after="120" w:line="360" w:lineRule="auto"/>
              <w:ind w:left="360"/>
              <w:rPr>
                <w:sz w:val="28"/>
                <w:szCs w:val="28"/>
              </w:rPr>
            </w:pPr>
            <w:r w:rsidRPr="59435524" w:rsidR="3D1EB3D6">
              <w:rPr>
                <w:sz w:val="28"/>
                <w:szCs w:val="28"/>
              </w:rPr>
              <w:t>Họ</w:t>
            </w:r>
            <w:r w:rsidRPr="59435524" w:rsidR="3D1EB3D6">
              <w:rPr>
                <w:sz w:val="28"/>
                <w:szCs w:val="28"/>
              </w:rPr>
              <w:t xml:space="preserve"> </w:t>
            </w:r>
            <w:r w:rsidRPr="59435524" w:rsidR="3D1EB3D6">
              <w:rPr>
                <w:sz w:val="28"/>
                <w:szCs w:val="28"/>
              </w:rPr>
              <w:t>tên</w:t>
            </w:r>
            <w:r w:rsidRPr="59435524" w:rsidR="3D1EB3D6">
              <w:rPr>
                <w:sz w:val="28"/>
                <w:szCs w:val="28"/>
              </w:rPr>
              <w:t xml:space="preserve">: </w:t>
            </w:r>
            <w:r w:rsidRPr="59435524" w:rsidR="09DC37B9">
              <w:rPr>
                <w:sz w:val="28"/>
                <w:szCs w:val="28"/>
              </w:rPr>
              <w:t>Lâm Quốc Đỉnh</w:t>
            </w:r>
          </w:p>
          <w:p w:rsidRPr="00FA7008" w:rsidR="00C50A2A" w:rsidP="00080838" w:rsidRDefault="00C50A2A" w14:paraId="67ACC4F0" wp14:textId="61F5CD2E">
            <w:pPr>
              <w:spacing w:before="120" w:after="120" w:line="360" w:lineRule="auto"/>
              <w:ind w:left="360"/>
              <w:rPr>
                <w:sz w:val="28"/>
                <w:szCs w:val="28"/>
              </w:rPr>
            </w:pPr>
            <w:r w:rsidRPr="59435524" w:rsidR="3D1EB3D6">
              <w:rPr>
                <w:sz w:val="28"/>
                <w:szCs w:val="28"/>
              </w:rPr>
              <w:t>Mã</w:t>
            </w:r>
            <w:r w:rsidRPr="59435524" w:rsidR="3D1EB3D6">
              <w:rPr>
                <w:sz w:val="28"/>
                <w:szCs w:val="28"/>
              </w:rPr>
              <w:t xml:space="preserve"> </w:t>
            </w:r>
            <w:r w:rsidRPr="59435524" w:rsidR="3D1EB3D6">
              <w:rPr>
                <w:sz w:val="28"/>
                <w:szCs w:val="28"/>
              </w:rPr>
              <w:t>số</w:t>
            </w:r>
            <w:r w:rsidRPr="59435524" w:rsidR="3D1EB3D6">
              <w:rPr>
                <w:sz w:val="28"/>
                <w:szCs w:val="28"/>
              </w:rPr>
              <w:t>: 110</w:t>
            </w:r>
            <w:r w:rsidRPr="59435524" w:rsidR="753C1911">
              <w:rPr>
                <w:sz w:val="28"/>
                <w:szCs w:val="28"/>
              </w:rPr>
              <w:t>125220</w:t>
            </w:r>
          </w:p>
          <w:p w:rsidRPr="00FA7008" w:rsidR="00C50A2A" w:rsidP="00080838" w:rsidRDefault="00C50A2A" w14:paraId="167095DF" wp14:textId="3F18ECA7">
            <w:pPr>
              <w:spacing w:before="120" w:after="120" w:line="360" w:lineRule="auto"/>
              <w:ind w:left="360"/>
              <w:rPr>
                <w:sz w:val="28"/>
                <w:szCs w:val="28"/>
              </w:rPr>
            </w:pPr>
            <w:r w:rsidRPr="59435524" w:rsidR="3D1EB3D6">
              <w:rPr>
                <w:sz w:val="28"/>
                <w:szCs w:val="28"/>
              </w:rPr>
              <w:t>Mã</w:t>
            </w:r>
            <w:r w:rsidRPr="59435524" w:rsidR="3D1EB3D6">
              <w:rPr>
                <w:sz w:val="28"/>
                <w:szCs w:val="28"/>
              </w:rPr>
              <w:t xml:space="preserve"> </w:t>
            </w:r>
            <w:r w:rsidRPr="59435524" w:rsidR="3D1EB3D6">
              <w:rPr>
                <w:sz w:val="28"/>
                <w:szCs w:val="28"/>
              </w:rPr>
              <w:t>lớp</w:t>
            </w:r>
            <w:r w:rsidRPr="59435524" w:rsidR="3D1EB3D6">
              <w:rPr>
                <w:sz w:val="28"/>
                <w:szCs w:val="28"/>
              </w:rPr>
              <w:t>: DA25</w:t>
            </w:r>
            <w:r w:rsidRPr="59435524" w:rsidR="459F10BF">
              <w:rPr>
                <w:sz w:val="28"/>
                <w:szCs w:val="28"/>
              </w:rPr>
              <w:t>TTB</w:t>
            </w:r>
          </w:p>
        </w:tc>
      </w:tr>
    </w:tbl>
    <w:p xmlns:wp14="http://schemas.microsoft.com/office/word/2010/wordml" w:rsidR="0005453D" w:rsidP="0005453D" w:rsidRDefault="0005453D" w14:paraId="1299C43A" wp14:textId="77777777"/>
    <w:p xmlns:wp14="http://schemas.microsoft.com/office/word/2010/wordml" w:rsidR="0005453D" w:rsidP="0005453D" w:rsidRDefault="0005453D" w14:paraId="4DDBEF00" wp14:textId="77777777">
      <w:pPr>
        <w:jc w:val="center"/>
        <w:rPr>
          <w:b/>
          <w:sz w:val="30"/>
          <w:szCs w:val="30"/>
        </w:rPr>
      </w:pPr>
    </w:p>
    <w:p xmlns:wp14="http://schemas.microsoft.com/office/word/2010/wordml" w:rsidR="0005453D" w:rsidP="0005453D" w:rsidRDefault="0005453D" w14:paraId="3461D779" wp14:textId="77777777">
      <w:pPr>
        <w:jc w:val="center"/>
        <w:rPr>
          <w:b/>
          <w:sz w:val="30"/>
          <w:szCs w:val="30"/>
        </w:rPr>
      </w:pPr>
    </w:p>
    <w:p xmlns:wp14="http://schemas.microsoft.com/office/word/2010/wordml" w:rsidR="00574222" w:rsidP="43E54742" w:rsidRDefault="00574222" w14:paraId="3CF2D8B6" wp14:textId="362B25B6">
      <w:pPr>
        <w:jc w:val="center"/>
        <w:rPr>
          <w:sz w:val="28"/>
          <w:szCs w:val="28"/>
        </w:rPr>
        <w:sectPr w:rsidR="00574222" w:rsidSect="00FA7008">
          <w:pgSz w:w="11907" w:h="16840" w:orient="portrait" w:code="9"/>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docGrid w:linePitch="381"/>
        </w:sectPr>
      </w:pPr>
      <w:r w:rsidRPr="43E54742" w:rsidR="0005453D">
        <w:rPr>
          <w:b w:val="1"/>
          <w:bCs w:val="1"/>
          <w:sz w:val="28"/>
          <w:szCs w:val="28"/>
        </w:rPr>
        <w:t>Vĩnh</w:t>
      </w:r>
      <w:r w:rsidRPr="43E54742" w:rsidR="0005453D">
        <w:rPr>
          <w:b w:val="1"/>
          <w:bCs w:val="1"/>
          <w:sz w:val="28"/>
          <w:szCs w:val="28"/>
        </w:rPr>
        <w:t xml:space="preserve"> Long, </w:t>
      </w:r>
      <w:r w:rsidRPr="43E54742" w:rsidR="0005453D">
        <w:rPr>
          <w:b w:val="1"/>
          <w:bCs w:val="1"/>
          <w:sz w:val="28"/>
          <w:szCs w:val="28"/>
        </w:rPr>
        <w:t>tháng</w:t>
      </w:r>
      <w:r w:rsidRPr="43E54742" w:rsidR="0005453D">
        <w:rPr>
          <w:b w:val="1"/>
          <w:bCs w:val="1"/>
          <w:sz w:val="28"/>
          <w:szCs w:val="28"/>
        </w:rPr>
        <w:t xml:space="preserve"> 6 </w:t>
      </w:r>
      <w:r w:rsidRPr="43E54742" w:rsidR="0005453D">
        <w:rPr>
          <w:b w:val="1"/>
          <w:bCs w:val="1"/>
          <w:sz w:val="28"/>
          <w:szCs w:val="28"/>
        </w:rPr>
        <w:t>năm</w:t>
      </w:r>
      <w:r w:rsidRPr="43E54742" w:rsidR="0005453D">
        <w:rPr>
          <w:b w:val="1"/>
          <w:bCs w:val="1"/>
          <w:sz w:val="28"/>
          <w:szCs w:val="28"/>
        </w:rPr>
        <w:t xml:space="preserve"> 2026</w:t>
      </w:r>
    </w:p>
    <w:p xmlns:wp14="http://schemas.microsoft.com/office/word/2010/wordml" w:rsidR="00314527" w:rsidP="002D6E1C" w:rsidRDefault="00314527" w14:paraId="29450778" wp14:textId="77777777">
      <w:pPr>
        <w:pStyle w:val="DEMUC"/>
      </w:pPr>
      <w:r>
        <w:t>Lời cảm ơn</w:t>
      </w:r>
    </w:p>
    <w:p xmlns:wp14="http://schemas.microsoft.com/office/word/2010/wordml" w:rsidR="000B3C8E" w:rsidP="000B3C8E" w:rsidRDefault="000B3C8E" w14:paraId="34636500" wp14:textId="77777777">
      <w:pPr>
        <w:pStyle w:val="noidung"/>
      </w:pPr>
      <w:r>
        <w:t>Viết lời cảm ơn ….</w:t>
      </w:r>
    </w:p>
    <w:p xmlns:wp14="http://schemas.microsoft.com/office/word/2010/wordml" w:rsidR="000B3C8E" w:rsidP="000B3C8E" w:rsidRDefault="000B3C8E" w14:paraId="0FB78278" wp14:textId="77777777">
      <w:pPr>
        <w:pStyle w:val="noidung"/>
      </w:pPr>
    </w:p>
    <w:p xmlns:wp14="http://schemas.microsoft.com/office/word/2010/wordml" w:rsidR="000B3C8E" w:rsidP="000B3C8E" w:rsidRDefault="000B3C8E" w14:paraId="1FC39945" wp14:textId="77777777">
      <w:pPr>
        <w:pStyle w:val="noidung"/>
      </w:pPr>
    </w:p>
    <w:p xmlns:wp14="http://schemas.microsoft.com/office/word/2010/wordml" w:rsidR="000B3C8E" w:rsidP="000B3C8E" w:rsidRDefault="000B3C8E" w14:paraId="0562CB0E" wp14:textId="77777777">
      <w:pPr>
        <w:pStyle w:val="noidung"/>
      </w:pPr>
    </w:p>
    <w:p xmlns:wp14="http://schemas.microsoft.com/office/word/2010/wordml" w:rsidRPr="000B3C8E" w:rsidR="000B3C8E" w:rsidP="000B3C8E" w:rsidRDefault="000B3C8E" w14:paraId="7CF918D3" wp14:textId="77777777">
      <w:pPr>
        <w:pStyle w:val="noidung"/>
        <w:ind w:left="5103"/>
        <w:jc w:val="center"/>
        <w:rPr>
          <w:b/>
        </w:rPr>
      </w:pPr>
      <w:r w:rsidRPr="000B3C8E">
        <w:rPr>
          <w:b/>
        </w:rPr>
        <w:t>Sinh viên thực hiện</w:t>
      </w:r>
    </w:p>
    <w:p xmlns:wp14="http://schemas.microsoft.com/office/word/2010/wordml" w:rsidR="000B3C8E" w:rsidP="000B3C8E" w:rsidRDefault="000B3C8E" w14:paraId="34CE0A41" wp14:textId="77777777">
      <w:pPr>
        <w:pStyle w:val="noidung"/>
        <w:ind w:left="5103"/>
        <w:jc w:val="center"/>
      </w:pPr>
    </w:p>
    <w:p xmlns:wp14="http://schemas.microsoft.com/office/word/2010/wordml" w:rsidR="000B3C8E" w:rsidP="000B3C8E" w:rsidRDefault="000B3C8E" w14:paraId="62EBF3C5" wp14:textId="77777777">
      <w:pPr>
        <w:pStyle w:val="noidung"/>
        <w:ind w:left="5103"/>
        <w:jc w:val="center"/>
      </w:pPr>
    </w:p>
    <w:p xmlns:wp14="http://schemas.microsoft.com/office/word/2010/wordml" w:rsidR="000B3C8E" w:rsidP="000B3C8E" w:rsidRDefault="000B3C8E" w14:paraId="0DB98139" wp14:textId="77777777">
      <w:pPr>
        <w:pStyle w:val="noidung"/>
        <w:ind w:left="5103"/>
        <w:jc w:val="center"/>
      </w:pPr>
      <w:r>
        <w:t>Ghi họ tên của mình</w:t>
      </w:r>
      <w:r>
        <w:br w:type="page"/>
      </w:r>
    </w:p>
    <w:p xmlns:wp14="http://schemas.microsoft.com/office/word/2010/wordml" w:rsidR="00314527" w:rsidP="002D6E1C" w:rsidRDefault="00314527" w14:paraId="650E0426" wp14:textId="77777777">
      <w:pPr>
        <w:pStyle w:val="DEMUC"/>
      </w:pPr>
      <w:r w:rsidR="00314527">
        <w:rPr/>
        <w:t>Mục lục</w:t>
      </w:r>
    </w:p>
    <w:p xmlns:wp14="http://schemas.microsoft.com/office/word/2010/wordml" w:rsidR="00084BF4" w:rsidRDefault="00084BF4" w14:paraId="6D98A12B" wp14:textId="77777777"/>
    <w:p xmlns:wp14="http://schemas.microsoft.com/office/word/2010/wordml" w:rsidR="00C50A2A" w:rsidP="00C50A2A" w:rsidRDefault="00C50A2A" w14:paraId="2946DB82" wp14:textId="77777777">
      <w:pPr>
        <w:pStyle w:val="DEMUC"/>
      </w:pPr>
      <w:r>
        <w:br w:type="page"/>
      </w:r>
    </w:p>
    <w:p xmlns:wp14="http://schemas.microsoft.com/office/word/2010/wordml" w:rsidR="000B3C8E" w:rsidP="00C50A2A" w:rsidRDefault="00314527" w14:paraId="00C5A326" wp14:textId="77777777">
      <w:pPr>
        <w:pStyle w:val="DEMUC"/>
      </w:pPr>
      <w:r>
        <w:t>Danh mục hình ảnh</w:t>
      </w:r>
    </w:p>
    <w:p xmlns:wp14="http://schemas.microsoft.com/office/word/2010/wordml" w:rsidR="00D840FB" w:rsidP="00D840FB" w:rsidRDefault="000B3C8E" w14:paraId="750F7930" wp14:textId="77777777">
      <w:pPr>
        <w:pStyle w:val="noidung"/>
      </w:pPr>
      <w:r>
        <w:t xml:space="preserve">Chèn danh mục hình ảnh bằng cách vào References &gt; Insert Table of Figures </w:t>
      </w:r>
      <w:r w:rsidR="00D840FB">
        <w:t>&gt; chọn nhãn Hình tại khung màu đỏ</w:t>
      </w:r>
    </w:p>
    <w:p xmlns:wp14="http://schemas.microsoft.com/office/word/2010/wordml" w:rsidR="00D840FB" w:rsidP="000B3C8E" w:rsidRDefault="00D840FB" w14:paraId="5997CC1D" wp14:textId="77777777">
      <w:pPr>
        <w:pStyle w:val="noidung"/>
      </w:pPr>
      <w:r w:rsidRPr="00D840FB">
        <w:rPr>
          <w:noProof/>
        </w:rPr>
        <w:drawing>
          <wp:inline xmlns:wp14="http://schemas.microsoft.com/office/word/2010/wordprocessingDrawing" distT="0" distB="0" distL="0" distR="0" wp14:anchorId="3F211879" wp14:editId="77D819F7">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xmlns:wp14="http://schemas.microsoft.com/office/word/2010/wordml" w:rsidR="00D840FB" w:rsidRDefault="00D840FB" w14:paraId="110FFD37" wp14:textId="77777777">
      <w:pPr>
        <w:rPr>
          <w:b/>
          <w:caps/>
          <w:sz w:val="30"/>
        </w:rPr>
      </w:pPr>
      <w:r>
        <w:br w:type="page"/>
      </w:r>
    </w:p>
    <w:p xmlns:wp14="http://schemas.microsoft.com/office/word/2010/wordml" w:rsidR="00314527" w:rsidP="00C50A2A" w:rsidRDefault="00314527" w14:paraId="410027EE" wp14:textId="77777777">
      <w:pPr>
        <w:pStyle w:val="DEMUC"/>
      </w:pPr>
      <w:r>
        <w:t>Danh mục bảng biểu</w:t>
      </w:r>
    </w:p>
    <w:p xmlns:wp14="http://schemas.microsoft.com/office/word/2010/wordml" w:rsidR="00D840FB" w:rsidP="00D840FB" w:rsidRDefault="00D840FB" w14:paraId="29A4B284" wp14:textId="77777777">
      <w:pPr>
        <w:pStyle w:val="noidung"/>
      </w:pPr>
      <w:r>
        <w:t>Chèn danh mục hình ảnh bằng cách vào References &gt; Insert Table of Figures  &gt; chọn nhãn Bảng tại khung màu đỏ</w:t>
      </w:r>
    </w:p>
    <w:p xmlns:wp14="http://schemas.microsoft.com/office/word/2010/wordml" w:rsidR="00D840FB" w:rsidP="00D840FB" w:rsidRDefault="00D840FB" w14:paraId="6B699379" wp14:textId="77777777">
      <w:pPr>
        <w:pStyle w:val="noidung"/>
      </w:pPr>
      <w:r w:rsidRPr="00D840FB">
        <w:rPr>
          <w:noProof/>
        </w:rPr>
        <w:drawing>
          <wp:inline xmlns:wp14="http://schemas.microsoft.com/office/word/2010/wordprocessingDrawing" distT="0" distB="0" distL="0" distR="0" wp14:anchorId="628C9C97" wp14:editId="47603B73">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xmlns:wp14="http://schemas.microsoft.com/office/word/2010/wordml" w:rsidR="0002381A" w:rsidP="00C50A2A" w:rsidRDefault="0002381A" w14:paraId="3FE9F23F" wp14:textId="77777777">
      <w:pPr>
        <w:pStyle w:val="DEMUC"/>
      </w:pPr>
    </w:p>
    <w:p xmlns:wp14="http://schemas.microsoft.com/office/word/2010/wordml" w:rsidR="00D840FB" w:rsidP="00C50A2A" w:rsidRDefault="00D840FB" w14:paraId="1F72F646" wp14:textId="77777777">
      <w:pPr>
        <w:pStyle w:val="DEMUC"/>
        <w:sectPr w:rsidR="00D840FB" w:rsidSect="00A6023F">
          <w:footerReference w:type="default" r:id="rId10"/>
          <w:pgSz w:w="11907" w:h="16840" w:orient="portrait" w:code="9"/>
          <w:pgMar w:top="1134" w:right="1134" w:bottom="1134" w:left="1985" w:header="680" w:footer="680" w:gutter="0"/>
          <w:pgNumType w:fmt="lowerRoman" w:start="1"/>
          <w:cols w:space="720"/>
          <w:docGrid w:linePitch="381"/>
        </w:sectPr>
      </w:pPr>
    </w:p>
    <w:p xmlns:wp14="http://schemas.microsoft.com/office/word/2010/wordml" w:rsidR="00314527" w:rsidP="00BD00D0" w:rsidRDefault="00101E1F" w14:paraId="3A85F894" wp14:textId="77777777">
      <w:pPr>
        <w:pStyle w:val="Heading1"/>
        <w:rPr/>
      </w:pPr>
      <w:bookmarkStart w:name="_Toc192072434" w:id="817030404"/>
      <w:bookmarkStart w:name="_Toc865828215" w:id="342409793"/>
      <w:r w:rsidR="11CF1741">
        <w:rPr/>
        <w:t>T</w:t>
      </w:r>
      <w:r w:rsidR="7E925C0B">
        <w:rPr/>
        <w:t>ổng quan nghiên cứu</w:t>
      </w:r>
      <w:bookmarkEnd w:id="817030404"/>
      <w:bookmarkEnd w:id="342409793"/>
    </w:p>
    <w:p w:rsidR="59435524" w:rsidP="43E54742" w:rsidRDefault="59435524" w14:paraId="37D55C0F" w14:textId="658D1778">
      <w:pPr>
        <w:pStyle w:val="Heading2"/>
        <w:rPr/>
      </w:pPr>
      <w:bookmarkStart w:name="_Toc1106649926" w:id="541967586"/>
      <w:bookmarkStart w:name="_Toc349318760" w:id="432918058"/>
      <w:r w:rsidR="2C2294AD">
        <w:rPr/>
        <w:t xml:space="preserve">Đặt </w:t>
      </w:r>
      <w:r w:rsidR="2C2294AD">
        <w:rPr/>
        <w:t>vấn</w:t>
      </w:r>
      <w:r w:rsidR="2C2294AD">
        <w:rPr/>
        <w:t xml:space="preserve"> </w:t>
      </w:r>
      <w:r w:rsidR="2C2294AD">
        <w:rPr/>
        <w:t>đề</w:t>
      </w:r>
      <w:bookmarkEnd w:id="541967586"/>
      <w:bookmarkEnd w:id="432918058"/>
    </w:p>
    <w:p w:rsidR="59435524" w:rsidP="43E54742" w:rsidRDefault="59435524" w14:paraId="5E9C43EE" w14:textId="42C2AEE0">
      <w:pPr>
        <w:pStyle w:val="Heading2"/>
        <w:rPr/>
      </w:pPr>
      <w:bookmarkStart w:name="_Toc1978586574" w:id="311918974"/>
      <w:bookmarkStart w:name="_Toc756502287" w:id="395175689"/>
      <w:r w:rsidR="2C2294AD">
        <w:rPr/>
        <w:t>Mục</w:t>
      </w:r>
      <w:r w:rsidR="2C2294AD">
        <w:rPr/>
        <w:t xml:space="preserve"> </w:t>
      </w:r>
      <w:r w:rsidR="2C2294AD">
        <w:rPr/>
        <w:t>tiêu</w:t>
      </w:r>
      <w:r w:rsidR="2C2294AD">
        <w:rPr/>
        <w:t xml:space="preserve"> </w:t>
      </w:r>
      <w:r w:rsidR="2C2294AD">
        <w:rPr/>
        <w:t>nghiên</w:t>
      </w:r>
      <w:r w:rsidR="2C2294AD">
        <w:rPr/>
        <w:t xml:space="preserve"> </w:t>
      </w:r>
      <w:r w:rsidR="2C2294AD">
        <w:rPr/>
        <w:t>cứu</w:t>
      </w:r>
      <w:bookmarkEnd w:id="311918974"/>
      <w:bookmarkEnd w:id="395175689"/>
    </w:p>
    <w:p xmlns:wp14="http://schemas.microsoft.com/office/word/2010/wordml" w:rsidR="007950DA" w:rsidP="00EC5402" w:rsidRDefault="007950DA" w14:paraId="6743CA09" wp14:textId="77777777">
      <w:pPr>
        <w:pStyle w:val="Heading2"/>
        <w:rPr/>
      </w:pPr>
      <w:bookmarkStart w:name="_Toc555505166" w:id="358588943"/>
      <w:bookmarkStart w:name="_Toc1363275665" w:id="2077218436"/>
      <w:r w:rsidR="2C2294AD">
        <w:rPr/>
        <w:t>Phương pháp nghiên cứu</w:t>
      </w:r>
      <w:bookmarkEnd w:id="358588943"/>
      <w:bookmarkEnd w:id="2077218436"/>
    </w:p>
    <w:p w:rsidR="5665B1BC" w:rsidP="59435524" w:rsidRDefault="5665B1BC" w14:paraId="502A9B3F" w14:textId="1B699EB8">
      <w:pPr>
        <w:pStyle w:val="Heading3"/>
        <w:rPr/>
      </w:pPr>
      <w:r w:rsidR="5665B1BC">
        <w:rPr/>
        <w:t xml:space="preserve"> </w:t>
      </w:r>
      <w:bookmarkStart w:name="_Toc844364668" w:id="347390160"/>
      <w:bookmarkStart w:name="_Toc1406252700" w:id="1211140948"/>
      <w:r w:rsidR="5665B1BC">
        <w:rPr/>
        <w:t xml:space="preserve">Phương </w:t>
      </w:r>
      <w:r w:rsidR="5665B1BC">
        <w:rPr/>
        <w:t>pháp</w:t>
      </w:r>
      <w:r w:rsidR="5665B1BC">
        <w:rPr/>
        <w:t xml:space="preserve"> </w:t>
      </w:r>
      <w:r w:rsidR="5665B1BC">
        <w:rPr/>
        <w:t>nghiên</w:t>
      </w:r>
      <w:r w:rsidR="5665B1BC">
        <w:rPr/>
        <w:t xml:space="preserve"> </w:t>
      </w:r>
      <w:r w:rsidR="5665B1BC">
        <w:rPr/>
        <w:t>cứu</w:t>
      </w:r>
      <w:r w:rsidR="5665B1BC">
        <w:rPr/>
        <w:t xml:space="preserve"> </w:t>
      </w:r>
      <w:r w:rsidR="5665B1BC">
        <w:rPr/>
        <w:t>lý</w:t>
      </w:r>
      <w:r w:rsidR="5665B1BC">
        <w:rPr/>
        <w:t xml:space="preserve"> </w:t>
      </w:r>
      <w:r w:rsidR="5665B1BC">
        <w:rPr/>
        <w:t>thuyết</w:t>
      </w:r>
      <w:bookmarkEnd w:id="347390160"/>
      <w:bookmarkEnd w:id="1211140948"/>
    </w:p>
    <w:p w:rsidR="59435524" w:rsidP="43E54742" w:rsidRDefault="59435524" w14:paraId="33415557" w14:textId="7EC123BA">
      <w:pPr>
        <w:pStyle w:val="Heading3"/>
        <w:rPr/>
      </w:pPr>
      <w:bookmarkStart w:name="_Toc1443121641" w:id="435834831"/>
      <w:bookmarkStart w:name="_Toc1911429802" w:id="2769867"/>
      <w:r w:rsidR="7B657EC2">
        <w:rPr/>
        <w:t xml:space="preserve">Phương </w:t>
      </w:r>
      <w:r w:rsidR="7B657EC2">
        <w:rPr/>
        <w:t>pháp</w:t>
      </w:r>
      <w:r w:rsidR="7B657EC2">
        <w:rPr/>
        <w:t xml:space="preserve"> </w:t>
      </w:r>
      <w:r w:rsidR="7B657EC2">
        <w:rPr/>
        <w:t>thực</w:t>
      </w:r>
      <w:r w:rsidR="7B657EC2">
        <w:rPr/>
        <w:t xml:space="preserve"> </w:t>
      </w:r>
      <w:r w:rsidR="7B657EC2">
        <w:rPr/>
        <w:t>nghiệm</w:t>
      </w:r>
      <w:bookmarkEnd w:id="435834831"/>
      <w:bookmarkEnd w:id="2769867"/>
    </w:p>
    <w:p xmlns:wp14="http://schemas.microsoft.com/office/word/2010/wordml" w:rsidR="007950DA" w:rsidP="00EC5402" w:rsidRDefault="007950DA" w14:paraId="7757636B" wp14:textId="77777777">
      <w:pPr>
        <w:pStyle w:val="Heading2"/>
        <w:rPr/>
      </w:pPr>
      <w:bookmarkStart w:name="_Toc1943485855" w:id="1291535914"/>
      <w:bookmarkStart w:name="_Toc2039277351" w:id="261286379"/>
      <w:r w:rsidR="2C2294AD">
        <w:rPr/>
        <w:t>Đối tượng nghiên cứu</w:t>
      </w:r>
      <w:bookmarkEnd w:id="1291535914"/>
      <w:bookmarkEnd w:id="261286379"/>
    </w:p>
    <w:p xmlns:wp14="http://schemas.microsoft.com/office/word/2010/wordml" w:rsidRPr="007378A0" w:rsidR="00AE636C" w:rsidP="007378A0" w:rsidRDefault="00AE636C" w14:paraId="08CE6F91" wp14:textId="77777777">
      <w:r w:rsidRPr="007378A0">
        <w:br w:type="page"/>
      </w:r>
    </w:p>
    <w:p xmlns:wp14="http://schemas.microsoft.com/office/word/2010/wordml" w:rsidR="00314527" w:rsidP="43E54742" w:rsidRDefault="0035699F" w14:paraId="1F7E5543" wp14:textId="77777777">
      <w:pPr>
        <w:pStyle w:val="Heading1"/>
        <w:rPr/>
      </w:pPr>
      <w:bookmarkStart w:name="_Toc233480859" w:id="1495139152"/>
      <w:bookmarkStart w:name="_Toc1209035610" w:id="1058988753"/>
      <w:r w:rsidR="7E925C0B">
        <w:rPr/>
        <w:t>Cơ sở lý thuyết</w:t>
      </w:r>
      <w:bookmarkEnd w:id="1495139152"/>
      <w:bookmarkEnd w:id="1058988753"/>
    </w:p>
    <w:p xmlns:wp14="http://schemas.microsoft.com/office/word/2010/wordml" w:rsidRPr="0098728A" w:rsidR="007D1CB8" w:rsidP="0098728A" w:rsidRDefault="007D1CB8" w14:paraId="664F7A4F" wp14:textId="77777777">
      <w:pPr>
        <w:pStyle w:val="noidung"/>
      </w:pPr>
      <w:r w:rsidRPr="0098728A">
        <w:rPr>
          <w:highlight w:val="yellow"/>
        </w:rPr>
        <w:t>(Trong chương này trình bày các lý thuyết liên quan về thiết kế web, ngôn ngữ HTML, CSS, Javascript, Bootstrap framework</w:t>
      </w:r>
      <w:r w:rsidRPr="0098728A" w:rsidR="0098728A">
        <w:rPr>
          <w:highlight w:val="yellow"/>
        </w:rPr>
        <w:t xml:space="preserve"> và có trích dẫn cụ thể theo chuẩn IEEE</w:t>
      </w:r>
      <w:r w:rsidRPr="0098728A">
        <w:rPr>
          <w:highlight w:val="yellow"/>
        </w:rPr>
        <w:t>)</w:t>
      </w:r>
    </w:p>
    <w:p xmlns:wp14="http://schemas.microsoft.com/office/word/2010/wordml" w:rsidR="007950DA" w:rsidP="00EC5402" w:rsidRDefault="007950DA" w14:paraId="6EFDF627" wp14:textId="457E53B7">
      <w:pPr>
        <w:pStyle w:val="Heading2"/>
        <w:rPr/>
      </w:pPr>
      <w:bookmarkStart w:name="_Toc622157292" w:id="2107716237"/>
      <w:bookmarkStart w:name="_Toc2140306928" w:id="1694728370"/>
      <w:r w:rsidR="4CB615AE">
        <w:rPr/>
        <w:t>Tổng</w:t>
      </w:r>
      <w:r w:rsidR="4CB615AE">
        <w:rPr/>
        <w:t xml:space="preserve"> </w:t>
      </w:r>
      <w:r w:rsidR="4CB615AE">
        <w:rPr/>
        <w:t>quan</w:t>
      </w:r>
      <w:r w:rsidR="4CB615AE">
        <w:rPr/>
        <w:t xml:space="preserve"> về </w:t>
      </w:r>
      <w:r w:rsidR="4CB615AE">
        <w:rPr/>
        <w:t>thiết</w:t>
      </w:r>
      <w:r w:rsidR="4CB615AE">
        <w:rPr/>
        <w:t xml:space="preserve"> </w:t>
      </w:r>
      <w:r w:rsidR="4CB615AE">
        <w:rPr/>
        <w:t>thế</w:t>
      </w:r>
      <w:r w:rsidR="4CB615AE">
        <w:rPr/>
        <w:t xml:space="preserve"> web</w:t>
      </w:r>
      <w:bookmarkEnd w:id="2107716237"/>
      <w:bookmarkEnd w:id="1694728370"/>
    </w:p>
    <w:p w:rsidR="77A75F7A" w:rsidP="59435524" w:rsidRDefault="77A75F7A" w14:paraId="7614208A" w14:textId="35C64621">
      <w:pPr>
        <w:pStyle w:val="Heading3"/>
        <w:rPr/>
      </w:pPr>
      <w:bookmarkStart w:name="_Toc63723187" w:id="343381665"/>
      <w:bookmarkStart w:name="_Toc1645713914" w:id="1543417814"/>
      <w:r w:rsidR="77A75F7A">
        <w:rPr/>
        <w:t>T</w:t>
      </w:r>
      <w:r w:rsidR="7004FF69">
        <w:rPr/>
        <w:t xml:space="preserve">hiết </w:t>
      </w:r>
      <w:r w:rsidR="7004FF69">
        <w:rPr/>
        <w:t>kế</w:t>
      </w:r>
      <w:r w:rsidR="7004FF69">
        <w:rPr/>
        <w:t xml:space="preserve"> wed </w:t>
      </w:r>
      <w:r w:rsidR="7004FF69">
        <w:rPr/>
        <w:t>là</w:t>
      </w:r>
      <w:r w:rsidR="7004FF69">
        <w:rPr/>
        <w:t xml:space="preserve"> </w:t>
      </w:r>
      <w:r w:rsidR="7004FF69">
        <w:rPr/>
        <w:t>gì</w:t>
      </w:r>
      <w:r w:rsidR="7004FF69">
        <w:rPr/>
        <w:t>?</w:t>
      </w:r>
      <w:bookmarkEnd w:id="343381665"/>
      <w:bookmarkEnd w:id="1543417814"/>
    </w:p>
    <w:p w:rsidR="242A7175" w:rsidP="59435524" w:rsidRDefault="242A7175" w14:paraId="52C3A63E" w14:textId="553A6BC3">
      <w:pPr>
        <w:pStyle w:val="noidung"/>
        <w:rPr>
          <w:rFonts w:ascii="Times New Roman" w:hAnsi="Times New Roman" w:eastAsia="Times New Roman" w:cs="Times New Roman"/>
          <w:noProof w:val="0"/>
          <w:sz w:val="26"/>
          <w:szCs w:val="26"/>
          <w:lang w:val="en-US"/>
        </w:rPr>
      </w:pPr>
      <w:r w:rsidRPr="59435524" w:rsidR="242A7175">
        <w:rPr>
          <w:noProof w:val="0"/>
          <w:lang w:val="en-US"/>
        </w:rPr>
        <w:t>Thiết kế web là quá trình xây dựng giao diện cho các trang web và ứng dụng web sao cho vừa đẹp về mặt hình thức vừa dễ sử dụng đối với người dùng. Đây là sự kết hợp giữa ba yếu tố chính: thiết kế giao diện người dùng (UI) tập trung vào bố cục và hình ảnh, trải nghiệm người dùng (UX) tập trung vào cách người dùng tương tác với trang, và thiết kế trực quan nhằm tạo ra sự hài hòa về thẩm mỹ tổng thể.</w:t>
      </w:r>
    </w:p>
    <w:p w:rsidR="242A7175" w:rsidP="43E54742" w:rsidRDefault="242A7175" w14:paraId="4FBEC5D0" w14:textId="6A81FC29">
      <w:pPr>
        <w:pStyle w:val="Heading3"/>
        <w:rPr>
          <w:noProof w:val="0"/>
          <w:lang w:val="en-US"/>
        </w:rPr>
      </w:pPr>
      <w:bookmarkStart w:name="_Toc1787580092" w:id="1169540705"/>
      <w:bookmarkStart w:name="_Toc1885075187" w:id="1571915628"/>
      <w:r w:rsidRPr="43E54742" w:rsidR="242A7175">
        <w:rPr>
          <w:noProof w:val="0"/>
          <w:lang w:val="en-US"/>
        </w:rPr>
        <w:t>Thành phần của thiết kế wed</w:t>
      </w:r>
      <w:bookmarkEnd w:id="1169540705"/>
      <w:bookmarkEnd w:id="1571915628"/>
    </w:p>
    <w:p w:rsidR="7A735BD5" w:rsidP="59435524" w:rsidRDefault="7A735BD5" w14:paraId="00F21E6A" w14:textId="6B38980D">
      <w:pPr>
        <w:pStyle w:val="noidung"/>
        <w:rPr>
          <w:noProof w:val="0"/>
          <w:lang w:val="en-US"/>
        </w:rPr>
      </w:pPr>
      <w:r w:rsidRPr="59435524" w:rsidR="7A735BD5">
        <w:rPr>
          <w:noProof w:val="0"/>
          <w:lang w:val="en-US"/>
        </w:rPr>
        <w:t>Nội dung của thiết kế web khá rộng, bao gồm việc lựa chọn bảng màu, phông chữ, kiểu chữ phù hợp với thương hiệu, đồng thời xây dựng cấu trúc trang thông qua wireframe và prototype trước khi lập trình thực tế. Bên cạnh phần thiết kế, lập trình web đảm nhận vai trò hiện thực hóa các ý tưởng đó thông qua mã nguồn, tạo ra các chức năng như nút bấm, biểu mẫu và hiệu ứng chuyển động giúp trang web hoạt động đúng như thiết kế.</w:t>
      </w:r>
    </w:p>
    <w:p w:rsidR="7A735BD5" w:rsidP="43E54742" w:rsidRDefault="7A735BD5" w14:paraId="7CFF5681" w14:textId="7AF471F7">
      <w:pPr>
        <w:pStyle w:val="Heading3"/>
        <w:rPr>
          <w:noProof w:val="0"/>
          <w:lang w:val="en-US"/>
        </w:rPr>
      </w:pPr>
      <w:bookmarkStart w:name="_Toc398242950" w:id="305838463"/>
      <w:bookmarkStart w:name="_Toc875476349" w:id="1676347941"/>
      <w:r w:rsidRPr="43E54742" w:rsidR="7A735BD5">
        <w:rPr>
          <w:noProof w:val="0"/>
          <w:lang w:val="en-US"/>
        </w:rPr>
        <w:t xml:space="preserve">Nguyên </w:t>
      </w:r>
      <w:r w:rsidRPr="43E54742" w:rsidR="7A735BD5">
        <w:rPr>
          <w:noProof w:val="0"/>
          <w:lang w:val="en-US"/>
        </w:rPr>
        <w:t>tắc</w:t>
      </w:r>
      <w:r w:rsidRPr="43E54742" w:rsidR="7A735BD5">
        <w:rPr>
          <w:noProof w:val="0"/>
          <w:lang w:val="en-US"/>
        </w:rPr>
        <w:t xml:space="preserve"> thiết kế wed tốt</w:t>
      </w:r>
      <w:bookmarkEnd w:id="305838463"/>
      <w:bookmarkEnd w:id="1676347941"/>
    </w:p>
    <w:p w:rsidR="7A735BD5" w:rsidP="59435524" w:rsidRDefault="7A735BD5" w14:paraId="20B78CEF" w14:textId="566EA7C3">
      <w:pPr>
        <w:pStyle w:val="noidung"/>
        <w:rPr>
          <w:noProof w:val="0"/>
          <w:lang w:val="en-US"/>
        </w:rPr>
      </w:pPr>
      <w:r w:rsidRPr="59435524" w:rsidR="7A735BD5">
        <w:rPr>
          <w:noProof w:val="0"/>
          <w:lang w:val="en-US"/>
        </w:rPr>
        <w:t>Để</w:t>
      </w:r>
      <w:r w:rsidRPr="59435524" w:rsidR="7A735BD5">
        <w:rPr>
          <w:noProof w:val="0"/>
          <w:lang w:val="en-US"/>
        </w:rPr>
        <w:t xml:space="preserve"> </w:t>
      </w:r>
      <w:r w:rsidRPr="59435524" w:rsidR="7A735BD5">
        <w:rPr>
          <w:noProof w:val="0"/>
          <w:lang w:val="en-US"/>
        </w:rPr>
        <w:t>tạo</w:t>
      </w:r>
      <w:r w:rsidRPr="59435524" w:rsidR="7A735BD5">
        <w:rPr>
          <w:noProof w:val="0"/>
          <w:lang w:val="en-US"/>
        </w:rPr>
        <w:t xml:space="preserve"> </w:t>
      </w:r>
      <w:r w:rsidRPr="59435524" w:rsidR="7A735BD5">
        <w:rPr>
          <w:noProof w:val="0"/>
          <w:lang w:val="en-US"/>
        </w:rPr>
        <w:t>ra</w:t>
      </w:r>
      <w:r w:rsidRPr="59435524" w:rsidR="7A735BD5">
        <w:rPr>
          <w:noProof w:val="0"/>
          <w:lang w:val="en-US"/>
        </w:rPr>
        <w:t xml:space="preserve"> </w:t>
      </w:r>
      <w:r w:rsidRPr="59435524" w:rsidR="7A735BD5">
        <w:rPr>
          <w:noProof w:val="0"/>
          <w:lang w:val="en-US"/>
        </w:rPr>
        <w:t>một</w:t>
      </w:r>
      <w:r w:rsidRPr="59435524" w:rsidR="7A735BD5">
        <w:rPr>
          <w:noProof w:val="0"/>
          <w:lang w:val="en-US"/>
        </w:rPr>
        <w:t xml:space="preserve"> </w:t>
      </w:r>
      <w:r w:rsidRPr="59435524" w:rsidR="7A735BD5">
        <w:rPr>
          <w:noProof w:val="0"/>
          <w:lang w:val="en-US"/>
        </w:rPr>
        <w:t>trang</w:t>
      </w:r>
      <w:r w:rsidRPr="59435524" w:rsidR="7A735BD5">
        <w:rPr>
          <w:noProof w:val="0"/>
          <w:lang w:val="en-US"/>
        </w:rPr>
        <w:t xml:space="preserve"> web </w:t>
      </w:r>
      <w:r w:rsidRPr="59435524" w:rsidR="7A735BD5">
        <w:rPr>
          <w:noProof w:val="0"/>
          <w:lang w:val="en-US"/>
        </w:rPr>
        <w:t>chất</w:t>
      </w:r>
      <w:r w:rsidRPr="59435524" w:rsidR="7A735BD5">
        <w:rPr>
          <w:noProof w:val="0"/>
          <w:lang w:val="en-US"/>
        </w:rPr>
        <w:t xml:space="preserve"> </w:t>
      </w:r>
      <w:r w:rsidRPr="59435524" w:rsidR="7A735BD5">
        <w:rPr>
          <w:noProof w:val="0"/>
          <w:lang w:val="en-US"/>
        </w:rPr>
        <w:t>lượng</w:t>
      </w:r>
      <w:r w:rsidRPr="59435524" w:rsidR="7A735BD5">
        <w:rPr>
          <w:noProof w:val="0"/>
          <w:lang w:val="en-US"/>
        </w:rPr>
        <w:t xml:space="preserve">, </w:t>
      </w:r>
      <w:r w:rsidRPr="59435524" w:rsidR="7A735BD5">
        <w:rPr>
          <w:noProof w:val="0"/>
          <w:lang w:val="en-US"/>
        </w:rPr>
        <w:t>người</w:t>
      </w:r>
      <w:r w:rsidRPr="59435524" w:rsidR="7A735BD5">
        <w:rPr>
          <w:noProof w:val="0"/>
          <w:lang w:val="en-US"/>
        </w:rPr>
        <w:t xml:space="preserve"> </w:t>
      </w:r>
      <w:r w:rsidRPr="59435524" w:rsidR="7A735BD5">
        <w:rPr>
          <w:noProof w:val="0"/>
          <w:lang w:val="en-US"/>
        </w:rPr>
        <w:t>thiết</w:t>
      </w:r>
      <w:r w:rsidRPr="59435524" w:rsidR="7A735BD5">
        <w:rPr>
          <w:noProof w:val="0"/>
          <w:lang w:val="en-US"/>
        </w:rPr>
        <w:t xml:space="preserve"> </w:t>
      </w:r>
      <w:r w:rsidRPr="59435524" w:rsidR="7A735BD5">
        <w:rPr>
          <w:noProof w:val="0"/>
          <w:lang w:val="en-US"/>
        </w:rPr>
        <w:t>kế</w:t>
      </w:r>
      <w:r w:rsidRPr="59435524" w:rsidR="7A735BD5">
        <w:rPr>
          <w:noProof w:val="0"/>
          <w:lang w:val="en-US"/>
        </w:rPr>
        <w:t xml:space="preserve"> </w:t>
      </w:r>
      <w:r w:rsidRPr="59435524" w:rsidR="7A735BD5">
        <w:rPr>
          <w:noProof w:val="0"/>
          <w:lang w:val="en-US"/>
        </w:rPr>
        <w:t>cần</w:t>
      </w:r>
      <w:r w:rsidRPr="59435524" w:rsidR="7A735BD5">
        <w:rPr>
          <w:noProof w:val="0"/>
          <w:lang w:val="en-US"/>
        </w:rPr>
        <w:t xml:space="preserve"> </w:t>
      </w:r>
      <w:r w:rsidRPr="59435524" w:rsidR="7A735BD5">
        <w:rPr>
          <w:noProof w:val="0"/>
          <w:lang w:val="en-US"/>
        </w:rPr>
        <w:t>tuân</w:t>
      </w:r>
      <w:r w:rsidRPr="59435524" w:rsidR="7A735BD5">
        <w:rPr>
          <w:noProof w:val="0"/>
          <w:lang w:val="en-US"/>
        </w:rPr>
        <w:t xml:space="preserve"> </w:t>
      </w:r>
      <w:r w:rsidRPr="59435524" w:rsidR="7A735BD5">
        <w:rPr>
          <w:noProof w:val="0"/>
          <w:lang w:val="en-US"/>
        </w:rPr>
        <w:t>theo</w:t>
      </w:r>
      <w:r w:rsidRPr="59435524" w:rsidR="7A735BD5">
        <w:rPr>
          <w:noProof w:val="0"/>
          <w:lang w:val="en-US"/>
        </w:rPr>
        <w:t xml:space="preserve"> </w:t>
      </w:r>
      <w:r w:rsidRPr="59435524" w:rsidR="7A735BD5">
        <w:rPr>
          <w:noProof w:val="0"/>
          <w:lang w:val="en-US"/>
        </w:rPr>
        <w:t>năm</w:t>
      </w:r>
      <w:r w:rsidRPr="59435524" w:rsidR="7A735BD5">
        <w:rPr>
          <w:noProof w:val="0"/>
          <w:lang w:val="en-US"/>
        </w:rPr>
        <w:t xml:space="preserve"> </w:t>
      </w:r>
      <w:r w:rsidRPr="59435524" w:rsidR="7A735BD5">
        <w:rPr>
          <w:noProof w:val="0"/>
          <w:lang w:val="en-US"/>
        </w:rPr>
        <w:t>nguyên</w:t>
      </w:r>
      <w:r w:rsidRPr="59435524" w:rsidR="7A735BD5">
        <w:rPr>
          <w:noProof w:val="0"/>
          <w:lang w:val="en-US"/>
        </w:rPr>
        <w:t xml:space="preserve"> </w:t>
      </w:r>
      <w:r w:rsidRPr="59435524" w:rsidR="7A735BD5">
        <w:rPr>
          <w:noProof w:val="0"/>
          <w:lang w:val="en-US"/>
        </w:rPr>
        <w:t>tắc</w:t>
      </w:r>
      <w:r w:rsidRPr="59435524" w:rsidR="7A735BD5">
        <w:rPr>
          <w:noProof w:val="0"/>
          <w:lang w:val="en-US"/>
        </w:rPr>
        <w:t xml:space="preserve"> </w:t>
      </w:r>
      <w:r w:rsidRPr="59435524" w:rsidR="7A735BD5">
        <w:rPr>
          <w:noProof w:val="0"/>
          <w:lang w:val="en-US"/>
        </w:rPr>
        <w:t>cốt</w:t>
      </w:r>
      <w:r w:rsidRPr="59435524" w:rsidR="7A735BD5">
        <w:rPr>
          <w:noProof w:val="0"/>
          <w:lang w:val="en-US"/>
        </w:rPr>
        <w:t xml:space="preserve"> </w:t>
      </w:r>
      <w:r w:rsidRPr="59435524" w:rsidR="7A735BD5">
        <w:rPr>
          <w:noProof w:val="0"/>
          <w:lang w:val="en-US"/>
        </w:rPr>
        <w:t>lõi</w:t>
      </w:r>
      <w:r w:rsidRPr="59435524" w:rsidR="7CDDCC1D">
        <w:rPr>
          <w:noProof w:val="0"/>
          <w:lang w:val="en-US"/>
        </w:rPr>
        <w:t xml:space="preserve"> </w:t>
      </w:r>
      <w:r w:rsidRPr="59435524" w:rsidR="0C77BF57">
        <w:rPr>
          <w:noProof w:val="0"/>
          <w:lang w:val="en-US"/>
        </w:rPr>
        <w:t>:</w:t>
      </w:r>
    </w:p>
    <w:p w:rsidR="7A735BD5" w:rsidP="59435524" w:rsidRDefault="7A735BD5" w14:paraId="44AC716C" w14:textId="340F5EF4">
      <w:pPr>
        <w:pStyle w:val="noidung"/>
        <w:rPr>
          <w:noProof w:val="0"/>
          <w:lang w:val="en-US"/>
        </w:rPr>
      </w:pPr>
      <w:r w:rsidRPr="59435524" w:rsidR="7A735BD5">
        <w:rPr>
          <w:noProof w:val="0"/>
          <w:lang w:val="en-US"/>
        </w:rPr>
        <w:t xml:space="preserve">Thứ nhất, cấu trúc trang phải rõ ràng và trực quan để người dùng dễ tìm kiếm thông tin. </w:t>
      </w:r>
    </w:p>
    <w:p w:rsidR="7A735BD5" w:rsidP="59435524" w:rsidRDefault="7A735BD5" w14:paraId="38C867DE" w14:textId="50FAB8E4">
      <w:pPr>
        <w:pStyle w:val="noidung"/>
        <w:rPr>
          <w:noProof w:val="0"/>
          <w:lang w:val="en-US"/>
        </w:rPr>
      </w:pPr>
      <w:r w:rsidRPr="59435524" w:rsidR="7A735BD5">
        <w:rPr>
          <w:noProof w:val="0"/>
          <w:lang w:val="en-US"/>
        </w:rPr>
        <w:t xml:space="preserve">Thứ hai, sử dụng hệ thống lưới và các thành phần tái sử dụng để đảm bảo tính nhất quán trong toàn bộ trang. </w:t>
      </w:r>
    </w:p>
    <w:p w:rsidR="7A735BD5" w:rsidP="59435524" w:rsidRDefault="7A735BD5" w14:paraId="261337CC" w14:textId="6ECB3D2C">
      <w:pPr>
        <w:pStyle w:val="noidung"/>
        <w:rPr>
          <w:noProof w:val="0"/>
          <w:lang w:val="en-US"/>
        </w:rPr>
      </w:pPr>
      <w:r w:rsidRPr="59435524" w:rsidR="7A735BD5">
        <w:rPr>
          <w:noProof w:val="0"/>
          <w:lang w:val="en-US"/>
        </w:rPr>
        <w:t xml:space="preserve">Thứ ba, bố trí khoảng trắng hợp lý giữa các khối nội dung giúp trang trông thoáng và dễ đọc hơn. </w:t>
      </w:r>
    </w:p>
    <w:p w:rsidR="7A735BD5" w:rsidP="59435524" w:rsidRDefault="7A735BD5" w14:paraId="605995BF" w14:textId="2D7D4D9E">
      <w:pPr>
        <w:pStyle w:val="noidung"/>
        <w:rPr>
          <w:noProof w:val="0"/>
          <w:lang w:val="en-US"/>
        </w:rPr>
      </w:pPr>
      <w:r w:rsidRPr="59435524" w:rsidR="7A735BD5">
        <w:rPr>
          <w:noProof w:val="0"/>
          <w:lang w:val="en-US"/>
        </w:rPr>
        <w:t xml:space="preserve">Thứ tư, hệ thống điều hướng cần được tổ chức logic để người dùng có thể di chuyển giữa các trang một cách dễ dàng. </w:t>
      </w:r>
    </w:p>
    <w:p w:rsidR="7A735BD5" w:rsidP="59435524" w:rsidRDefault="7A735BD5" w14:paraId="43455E6E" w14:textId="23C8E53D">
      <w:pPr>
        <w:pStyle w:val="noidung"/>
        <w:rPr>
          <w:noProof w:val="0"/>
          <w:lang w:val="en-US"/>
        </w:rPr>
      </w:pPr>
      <w:r w:rsidRPr="59435524" w:rsidR="7A735BD5">
        <w:rPr>
          <w:noProof w:val="0"/>
          <w:lang w:val="en-US"/>
        </w:rPr>
        <w:t>Thứ năm, thiết kế phải có tính đáp ứng (responsive), tức là tự động thích nghi với các kích thước màn hình khác nhau từ máy tính đến điện thoại di động.</w:t>
      </w:r>
    </w:p>
    <w:p xmlns:wp14="http://schemas.microsoft.com/office/word/2010/wordml" w:rsidR="00B3334D" w:rsidP="59435524" w:rsidRDefault="00B3334D" w14:paraId="3E4FD178" wp14:textId="63C51BE8">
      <w:pPr>
        <w:pStyle w:val="Heading2"/>
        <w:rPr/>
      </w:pPr>
      <w:bookmarkStart w:name="_Toc1831977560" w:id="634428310"/>
      <w:bookmarkStart w:name="_Toc557566893" w:id="656815543"/>
      <w:r w:rsidR="4CB615AE">
        <w:rPr/>
        <w:t>Ngôn</w:t>
      </w:r>
      <w:r w:rsidR="4CB615AE">
        <w:rPr/>
        <w:t xml:space="preserve"> </w:t>
      </w:r>
      <w:r w:rsidR="4CB615AE">
        <w:rPr/>
        <w:t>ngữ</w:t>
      </w:r>
      <w:r w:rsidR="4CB615AE">
        <w:rPr/>
        <w:t xml:space="preserve"> HTML</w:t>
      </w:r>
      <w:bookmarkEnd w:id="634428310"/>
      <w:bookmarkEnd w:id="656815543"/>
    </w:p>
    <w:p w:rsidR="39F686D7" w:rsidP="59435524" w:rsidRDefault="39F686D7" w14:paraId="1F556E24" w14:textId="3BC47484">
      <w:pPr>
        <w:pStyle w:val="Heading3"/>
        <w:rPr/>
      </w:pPr>
      <w:bookmarkStart w:name="_Toc1384950099" w:id="1889114486"/>
      <w:bookmarkStart w:name="_Toc2144701676" w:id="1577337330"/>
      <w:r w:rsidR="39F686D7">
        <w:rPr/>
        <w:t>Khái niệm</w:t>
      </w:r>
      <w:bookmarkEnd w:id="1889114486"/>
      <w:bookmarkEnd w:id="1577337330"/>
    </w:p>
    <w:p w:rsidR="2E63343B" w:rsidP="59435524" w:rsidRDefault="2E63343B" w14:paraId="1AD1D12A" w14:textId="70EDFB93">
      <w:pPr>
        <w:pStyle w:val="noidung"/>
      </w:pPr>
      <w:r w:rsidRPr="59435524" w:rsidR="2E63343B">
        <w:rPr>
          <w:noProof w:val="0"/>
          <w:lang w:val="en-US"/>
        </w:rPr>
        <w:t xml:space="preserve">HTML, viết tắt của HyperText Markup Language, là nền tảng cơ bản để xây dựng mọi trang web. Thay vì "lập trình" theo nghĩa truyền thống, HTML hoạt động bằng cách </w:t>
      </w:r>
      <w:r w:rsidRPr="59435524" w:rsidR="2E63343B">
        <w:rPr>
          <w:noProof w:val="0"/>
          <w:lang w:val="en-US"/>
        </w:rPr>
        <w:t>đánh dấu</w:t>
      </w:r>
      <w:r w:rsidRPr="59435524" w:rsidR="2E63343B">
        <w:rPr>
          <w:noProof w:val="0"/>
          <w:lang w:val="en-US"/>
        </w:rPr>
        <w:t xml:space="preserve"> nội dung – tức là dùng các thẻ (tag) để nói với trình duyệt rằng: "đây là tiêu đề", "đây là đoạn văn", "đây là hình ảnh", v.v. Trình duyệt đọc những chỉ dẫn đó rồi hiển thị nội dung lên màn hình cho người dùng thấy.</w:t>
      </w:r>
    </w:p>
    <w:p w:rsidR="2E63343B" w:rsidP="59435524" w:rsidRDefault="2E63343B" w14:paraId="5A754B19" w14:textId="2169811E">
      <w:pPr>
        <w:pStyle w:val="noidung"/>
      </w:pPr>
      <w:r w:rsidRPr="59435524" w:rsidR="2E63343B">
        <w:rPr>
          <w:noProof w:val="0"/>
          <w:lang w:val="en-US"/>
        </w:rPr>
        <w:t xml:space="preserve">Điểm quan trọng cần hiểu là HTML </w:t>
      </w:r>
      <w:r w:rsidRPr="59435524" w:rsidR="2E63343B">
        <w:rPr>
          <w:noProof w:val="0"/>
          <w:lang w:val="en-US"/>
        </w:rPr>
        <w:t>không phải ngôn ngữ lập trình</w:t>
      </w:r>
      <w:r w:rsidRPr="59435524" w:rsidR="2E63343B">
        <w:rPr>
          <w:noProof w:val="0"/>
          <w:lang w:val="en-US"/>
        </w:rPr>
        <w:t xml:space="preserve"> – nó không có logic, không có vòng lặp, không xử lý dữ liệu. Nó chỉ đơn giản là mô tả cấu trúc của trang. Vì vậy, HTML được gọi là ngôn ngữ </w:t>
      </w:r>
      <w:r w:rsidRPr="59435524" w:rsidR="2E63343B">
        <w:rPr>
          <w:noProof w:val="0"/>
          <w:lang w:val="en-US"/>
        </w:rPr>
        <w:t>tĩnh</w:t>
      </w:r>
      <w:r w:rsidRPr="59435524" w:rsidR="2E63343B">
        <w:rPr>
          <w:noProof w:val="0"/>
          <w:lang w:val="en-US"/>
        </w:rPr>
        <w:t>: bản thân nó không tạo ra được sự tương tác hay hiệu ứng động.</w:t>
      </w:r>
    </w:p>
    <w:p w:rsidR="2E63343B" w:rsidP="59435524" w:rsidRDefault="2E63343B" w14:paraId="200D6530" w14:textId="57EEC507">
      <w:pPr>
        <w:pStyle w:val="noidung"/>
      </w:pPr>
      <w:r w:rsidRPr="59435524" w:rsidR="2E63343B">
        <w:rPr>
          <w:noProof w:val="0"/>
          <w:lang w:val="en-US"/>
        </w:rPr>
        <w:t>Tuy nhiên, HTML không đứng một mình. Trong thực tế, nó thường được kết hợp với:</w:t>
      </w:r>
    </w:p>
    <w:p w:rsidR="2E63343B" w:rsidP="59435524" w:rsidRDefault="2E63343B" w14:paraId="75E7189C" w14:textId="5CBF9191">
      <w:pPr>
        <w:pStyle w:val="noidung"/>
        <w:rPr>
          <w:rFonts w:ascii="Times New Roman" w:hAnsi="Times New Roman" w:eastAsia="Times New Roman" w:cs="Times New Roman"/>
          <w:noProof w:val="0"/>
          <w:sz w:val="26"/>
          <w:szCs w:val="26"/>
          <w:lang w:val="en-US"/>
        </w:rPr>
      </w:pPr>
      <w:r w:rsidRPr="59435524" w:rsidR="2E63343B">
        <w:rPr>
          <w:noProof w:val="0"/>
          <w:lang w:val="en-US"/>
        </w:rPr>
        <w:t>CSS</w:t>
      </w:r>
      <w:r w:rsidRPr="59435524" w:rsidR="2E63343B">
        <w:rPr>
          <w:noProof w:val="0"/>
          <w:lang w:val="en-US"/>
        </w:rPr>
        <w:t xml:space="preserve"> – để trang trí, tạo màu sắc, bố cục, font chữ</w:t>
      </w:r>
    </w:p>
    <w:p w:rsidR="2E63343B" w:rsidP="59435524" w:rsidRDefault="2E63343B" w14:paraId="5C78A051" w14:textId="1B6DE1B2">
      <w:pPr>
        <w:pStyle w:val="noidung"/>
        <w:rPr>
          <w:rFonts w:ascii="Times New Roman" w:hAnsi="Times New Roman" w:eastAsia="Times New Roman" w:cs="Times New Roman"/>
          <w:noProof w:val="0"/>
          <w:sz w:val="26"/>
          <w:szCs w:val="26"/>
          <w:lang w:val="en-US"/>
        </w:rPr>
      </w:pPr>
      <w:r w:rsidRPr="59435524" w:rsidR="2E63343B">
        <w:rPr>
          <w:noProof w:val="0"/>
          <w:lang w:val="en-US"/>
        </w:rPr>
        <w:t xml:space="preserve">JavaScript – </w:t>
      </w:r>
      <w:r w:rsidRPr="59435524" w:rsidR="2E63343B">
        <w:rPr>
          <w:noProof w:val="0"/>
          <w:lang w:val="en-US"/>
        </w:rPr>
        <w:t>để</w:t>
      </w:r>
      <w:r w:rsidRPr="59435524" w:rsidR="2E63343B">
        <w:rPr>
          <w:noProof w:val="0"/>
          <w:lang w:val="en-US"/>
        </w:rPr>
        <w:t xml:space="preserve"> </w:t>
      </w:r>
      <w:r w:rsidRPr="59435524" w:rsidR="2E63343B">
        <w:rPr>
          <w:noProof w:val="0"/>
          <w:lang w:val="en-US"/>
        </w:rPr>
        <w:t>thêm</w:t>
      </w:r>
      <w:r w:rsidRPr="59435524" w:rsidR="2E63343B">
        <w:rPr>
          <w:noProof w:val="0"/>
          <w:lang w:val="en-US"/>
        </w:rPr>
        <w:t xml:space="preserve"> </w:t>
      </w:r>
      <w:r w:rsidRPr="59435524" w:rsidR="2E63343B">
        <w:rPr>
          <w:noProof w:val="0"/>
          <w:lang w:val="en-US"/>
        </w:rPr>
        <w:t>tính</w:t>
      </w:r>
      <w:r w:rsidRPr="59435524" w:rsidR="2E63343B">
        <w:rPr>
          <w:noProof w:val="0"/>
          <w:lang w:val="en-US"/>
        </w:rPr>
        <w:t xml:space="preserve"> </w:t>
      </w:r>
      <w:r w:rsidRPr="59435524" w:rsidR="2E63343B">
        <w:rPr>
          <w:noProof w:val="0"/>
          <w:lang w:val="en-US"/>
        </w:rPr>
        <w:t>tương</w:t>
      </w:r>
      <w:r w:rsidRPr="59435524" w:rsidR="2E63343B">
        <w:rPr>
          <w:noProof w:val="0"/>
          <w:lang w:val="en-US"/>
        </w:rPr>
        <w:t xml:space="preserve"> </w:t>
      </w:r>
      <w:r w:rsidRPr="59435524" w:rsidR="2E63343B">
        <w:rPr>
          <w:noProof w:val="0"/>
          <w:lang w:val="en-US"/>
        </w:rPr>
        <w:t>tác</w:t>
      </w:r>
      <w:r w:rsidRPr="59435524" w:rsidR="2E63343B">
        <w:rPr>
          <w:noProof w:val="0"/>
          <w:lang w:val="en-US"/>
        </w:rPr>
        <w:t xml:space="preserve"> </w:t>
      </w:r>
      <w:r w:rsidRPr="59435524" w:rsidR="2E63343B">
        <w:rPr>
          <w:noProof w:val="0"/>
          <w:lang w:val="en-US"/>
        </w:rPr>
        <w:t>như</w:t>
      </w:r>
      <w:r w:rsidRPr="59435524" w:rsidR="2E63343B">
        <w:rPr>
          <w:noProof w:val="0"/>
          <w:lang w:val="en-US"/>
        </w:rPr>
        <w:t xml:space="preserve"> click, animation, </w:t>
      </w:r>
      <w:r w:rsidRPr="59435524" w:rsidR="2E63343B">
        <w:rPr>
          <w:noProof w:val="0"/>
          <w:lang w:val="en-US"/>
        </w:rPr>
        <w:t>xử</w:t>
      </w:r>
      <w:r w:rsidRPr="59435524" w:rsidR="2E63343B">
        <w:rPr>
          <w:noProof w:val="0"/>
          <w:lang w:val="en-US"/>
        </w:rPr>
        <w:t xml:space="preserve"> </w:t>
      </w:r>
      <w:r w:rsidRPr="59435524" w:rsidR="2E63343B">
        <w:rPr>
          <w:noProof w:val="0"/>
          <w:lang w:val="en-US"/>
        </w:rPr>
        <w:t>lý</w:t>
      </w:r>
      <w:r w:rsidRPr="59435524" w:rsidR="2E63343B">
        <w:rPr>
          <w:noProof w:val="0"/>
          <w:lang w:val="en-US"/>
        </w:rPr>
        <w:t xml:space="preserve"> </w:t>
      </w:r>
      <w:r w:rsidRPr="59435524" w:rsidR="2E63343B">
        <w:rPr>
          <w:noProof w:val="0"/>
          <w:lang w:val="en-US"/>
        </w:rPr>
        <w:t>sự</w:t>
      </w:r>
      <w:r w:rsidRPr="59435524" w:rsidR="2E63343B">
        <w:rPr>
          <w:noProof w:val="0"/>
          <w:lang w:val="en-US"/>
        </w:rPr>
        <w:t xml:space="preserve"> </w:t>
      </w:r>
      <w:r w:rsidRPr="59435524" w:rsidR="2E63343B">
        <w:rPr>
          <w:noProof w:val="0"/>
          <w:lang w:val="en-US"/>
        </w:rPr>
        <w:t>kiện</w:t>
      </w:r>
    </w:p>
    <w:p w:rsidR="59435524" w:rsidP="59435524" w:rsidRDefault="59435524" w14:paraId="31F9D0A6" w14:textId="4F31A0D0">
      <w:pPr>
        <w:pStyle w:val="noidung"/>
        <w:rPr>
          <w:noProof w:val="0"/>
          <w:lang w:val="en-US"/>
        </w:rPr>
      </w:pPr>
    </w:p>
    <w:p w:rsidR="53B5B83A" w:rsidP="59435524" w:rsidRDefault="53B5B83A" w14:paraId="56E92394" w14:textId="2A04FE01">
      <w:pPr>
        <w:pStyle w:val="noidung"/>
        <w:rPr>
          <w:rFonts w:ascii="Times New Roman" w:hAnsi="Times New Roman" w:eastAsia="Times New Roman" w:cs="Times New Roman"/>
          <w:noProof w:val="0"/>
          <w:sz w:val="26"/>
          <w:szCs w:val="26"/>
          <w:lang w:val="en-US"/>
        </w:rPr>
      </w:pPr>
      <w:r w:rsidRPr="59435524" w:rsidR="53B5B83A">
        <w:rPr>
          <w:noProof w:val="0"/>
          <w:lang w:val="en-US"/>
        </w:rPr>
        <w:t xml:space="preserve"> </w:t>
      </w:r>
      <w:r w:rsidRPr="59435524" w:rsidR="53B5B83A">
        <w:rPr>
          <w:noProof w:val="0"/>
          <w:lang w:val="en-US"/>
        </w:rPr>
        <w:t xml:space="preserve">                                                                                                      </w:t>
      </w:r>
    </w:p>
    <w:p w:rsidR="59435524" w:rsidP="59435524" w:rsidRDefault="59435524" w14:paraId="0C45974C" w14:textId="01FFD032">
      <w:pPr>
        <w:pStyle w:val="noidung"/>
        <w:ind w:firstLine="0"/>
      </w:pPr>
    </w:p>
    <w:p w:rsidR="63C30E33" w:rsidP="43E54742" w:rsidRDefault="63C30E33" w14:paraId="25EB48CF" w14:textId="19A22B04">
      <w:pPr>
        <w:pStyle w:val="noidung"/>
        <w:ind w:firstLine="0"/>
        <w:rPr>
          <w:rFonts w:ascii="Times New Roman" w:hAnsi="Times New Roman" w:eastAsia="Times New Roman" w:cs="Times New Roman"/>
          <w:noProof w:val="0"/>
          <w:sz w:val="26"/>
          <w:szCs w:val="26"/>
          <w:lang w:val="en-US"/>
        </w:rPr>
      </w:pPr>
      <w:r w:rsidR="63C30E33">
        <w:drawing>
          <wp:inline wp14:editId="148DEB23" wp14:anchorId="4666FC14">
            <wp:extent cx="5581650" cy="2286000"/>
            <wp:effectExtent l="0" t="0" r="0" b="0"/>
            <wp:docPr id="1415662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5662775" name="Picture 1415662775"/>
                    <pic:cNvPicPr/>
                  </pic:nvPicPr>
                  <pic:blipFill>
                    <a:blip xmlns:r="http://schemas.openxmlformats.org/officeDocument/2006/relationships" r:embed="rId2110651703">
                      <a:extLst>
                        <a:ext uri="{28A0092B-C50C-407E-A947-70E740481C1C}">
                          <a14:useLocalDpi xmlns:a14="http://schemas.microsoft.com/office/drawing/2010/main"/>
                        </a:ext>
                      </a:extLst>
                    </a:blip>
                    <a:stretch>
                      <a:fillRect/>
                    </a:stretch>
                  </pic:blipFill>
                  <pic:spPr>
                    <a:xfrm rot="0">
                      <a:off x="0" y="0"/>
                      <a:ext cx="5581650" cy="2286000"/>
                    </a:xfrm>
                    <a:prstGeom prst="rect">
                      <a:avLst/>
                    </a:prstGeom>
                  </pic:spPr>
                </pic:pic>
              </a:graphicData>
            </a:graphic>
          </wp:inline>
        </w:drawing>
      </w:r>
    </w:p>
    <w:p w:rsidR="59435524" w:rsidP="43E54742" w:rsidRDefault="59435524" w14:paraId="2D3922CA" w14:textId="28E92063">
      <w:pPr>
        <w:pStyle w:val="Heading3"/>
        <w:rPr/>
      </w:pPr>
      <w:r w:rsidR="4BB5A97A">
        <w:rPr/>
        <w:t xml:space="preserve">Các </w:t>
      </w:r>
      <w:r w:rsidR="4BB5A97A">
        <w:rPr/>
        <w:t>thẻ</w:t>
      </w:r>
      <w:r w:rsidR="4BB5A97A">
        <w:rPr/>
        <w:t xml:space="preserve"> </w:t>
      </w:r>
      <w:r w:rsidR="4BB5A97A">
        <w:rPr/>
        <w:t>c</w:t>
      </w:r>
      <w:r w:rsidR="3D95B571">
        <w:rPr/>
        <w:t>ủa</w:t>
      </w:r>
      <w:r w:rsidR="3D95B571">
        <w:rPr/>
        <w:t xml:space="preserve"> HTML</w:t>
      </w:r>
    </w:p>
    <w:p w:rsidR="3D95B571" w:rsidP="43E54742" w:rsidRDefault="3D95B571" w14:paraId="6DFB0348" w14:textId="39E4FC89">
      <w:pPr>
        <w:pStyle w:val="Heading4"/>
        <w:rPr/>
      </w:pPr>
      <w:r w:rsidR="3D95B571">
        <w:rPr/>
        <w:t>Thẻ</w:t>
      </w:r>
      <w:r w:rsidR="3D95B571">
        <w:rPr/>
        <w:t xml:space="preserve"> &lt;h&gt;</w:t>
      </w:r>
    </w:p>
    <w:p w:rsidR="43E54742" w:rsidP="43E54742" w:rsidRDefault="43E54742" w14:paraId="6D1E75FF" w14:textId="6E591EBE">
      <w:pPr>
        <w:pStyle w:val="noidung"/>
      </w:pPr>
      <w:r w:rsidRPr="5FC6A1B1" w:rsidR="3E30BF03">
        <w:rPr>
          <w:noProof w:val="0"/>
          <w:lang w:val="en-US"/>
        </w:rPr>
        <w:t>Thẻ</w:t>
      </w:r>
      <w:r w:rsidRPr="5FC6A1B1" w:rsidR="3E30BF03">
        <w:rPr>
          <w:noProof w:val="0"/>
          <w:lang w:val="en-US"/>
        </w:rPr>
        <w:t xml:space="preserve"> H (hay </w:t>
      </w:r>
      <w:r w:rsidRPr="5FC6A1B1" w:rsidR="3E30BF03">
        <w:rPr>
          <w:noProof w:val="0"/>
          <w:lang w:val="en-US"/>
        </w:rPr>
        <w:t>thẻ</w:t>
      </w:r>
      <w:r w:rsidRPr="5FC6A1B1" w:rsidR="3E30BF03">
        <w:rPr>
          <w:noProof w:val="0"/>
          <w:lang w:val="en-US"/>
        </w:rPr>
        <w:t xml:space="preserve"> Heading) </w:t>
      </w:r>
      <w:r w:rsidRPr="5FC6A1B1" w:rsidR="3E30BF03">
        <w:rPr>
          <w:noProof w:val="0"/>
          <w:lang w:val="en-US"/>
        </w:rPr>
        <w:t>trong</w:t>
      </w:r>
      <w:r w:rsidRPr="5FC6A1B1" w:rsidR="3E30BF03">
        <w:rPr>
          <w:noProof w:val="0"/>
          <w:lang w:val="en-US"/>
        </w:rPr>
        <w:t xml:space="preserve"> HTML </w:t>
      </w:r>
      <w:r w:rsidRPr="5FC6A1B1" w:rsidR="3E30BF03">
        <w:rPr>
          <w:noProof w:val="0"/>
          <w:lang w:val="en-US"/>
        </w:rPr>
        <w:t>là</w:t>
      </w:r>
      <w:r w:rsidRPr="5FC6A1B1" w:rsidR="3E30BF03">
        <w:rPr>
          <w:noProof w:val="0"/>
          <w:lang w:val="en-US"/>
        </w:rPr>
        <w:t xml:space="preserve"> </w:t>
      </w:r>
      <w:r w:rsidRPr="5FC6A1B1" w:rsidR="3E30BF03">
        <w:rPr>
          <w:noProof w:val="0"/>
          <w:lang w:val="en-US"/>
        </w:rPr>
        <w:t>các</w:t>
      </w:r>
      <w:r w:rsidRPr="5FC6A1B1" w:rsidR="3E30BF03">
        <w:rPr>
          <w:noProof w:val="0"/>
          <w:lang w:val="en-US"/>
        </w:rPr>
        <w:t xml:space="preserve"> </w:t>
      </w:r>
      <w:r w:rsidRPr="5FC6A1B1" w:rsidR="3E30BF03">
        <w:rPr>
          <w:noProof w:val="0"/>
          <w:lang w:val="en-US"/>
        </w:rPr>
        <w:t>thẻ</w:t>
      </w:r>
      <w:r w:rsidRPr="5FC6A1B1" w:rsidR="3E30BF03">
        <w:rPr>
          <w:noProof w:val="0"/>
          <w:lang w:val="en-US"/>
        </w:rPr>
        <w:t xml:space="preserve"> </w:t>
      </w:r>
      <w:r w:rsidRPr="5FC6A1B1" w:rsidR="3E30BF03">
        <w:rPr>
          <w:noProof w:val="0"/>
          <w:lang w:val="en-US"/>
        </w:rPr>
        <w:t>tiêu</w:t>
      </w:r>
      <w:r w:rsidRPr="5FC6A1B1" w:rsidR="3E30BF03">
        <w:rPr>
          <w:noProof w:val="0"/>
          <w:lang w:val="en-US"/>
        </w:rPr>
        <w:t xml:space="preserve"> </w:t>
      </w:r>
      <w:r w:rsidRPr="5FC6A1B1" w:rsidR="3E30BF03">
        <w:rPr>
          <w:noProof w:val="0"/>
          <w:lang w:val="en-US"/>
        </w:rPr>
        <w:t>đề</w:t>
      </w:r>
      <w:r w:rsidRPr="5FC6A1B1" w:rsidR="3E30BF03">
        <w:rPr>
          <w:noProof w:val="0"/>
          <w:lang w:val="en-US"/>
        </w:rPr>
        <w:t xml:space="preserve"> </w:t>
      </w:r>
      <w:r w:rsidRPr="5FC6A1B1" w:rsidR="3E30BF03">
        <w:rPr>
          <w:noProof w:val="0"/>
          <w:lang w:val="en-US"/>
        </w:rPr>
        <w:t>dùng</w:t>
      </w:r>
      <w:r w:rsidRPr="5FC6A1B1" w:rsidR="3E30BF03">
        <w:rPr>
          <w:noProof w:val="0"/>
          <w:lang w:val="en-US"/>
        </w:rPr>
        <w:t xml:space="preserve"> </w:t>
      </w:r>
      <w:r w:rsidRPr="5FC6A1B1" w:rsidR="3E30BF03">
        <w:rPr>
          <w:noProof w:val="0"/>
          <w:lang w:val="en-US"/>
        </w:rPr>
        <w:t>để</w:t>
      </w:r>
      <w:r w:rsidRPr="5FC6A1B1" w:rsidR="3E30BF03">
        <w:rPr>
          <w:noProof w:val="0"/>
          <w:lang w:val="en-US"/>
        </w:rPr>
        <w:t xml:space="preserve"> </w:t>
      </w:r>
      <w:r w:rsidRPr="5FC6A1B1" w:rsidR="3E30BF03">
        <w:rPr>
          <w:noProof w:val="0"/>
          <w:lang w:val="en-US"/>
        </w:rPr>
        <w:t>phân</w:t>
      </w:r>
      <w:r w:rsidRPr="5FC6A1B1" w:rsidR="3E30BF03">
        <w:rPr>
          <w:noProof w:val="0"/>
          <w:lang w:val="en-US"/>
        </w:rPr>
        <w:t xml:space="preserve"> </w:t>
      </w:r>
      <w:r w:rsidRPr="5FC6A1B1" w:rsidR="3E30BF03">
        <w:rPr>
          <w:noProof w:val="0"/>
          <w:lang w:val="en-US"/>
        </w:rPr>
        <w:t>cấp</w:t>
      </w:r>
      <w:r w:rsidRPr="5FC6A1B1" w:rsidR="3E30BF03">
        <w:rPr>
          <w:noProof w:val="0"/>
          <w:lang w:val="en-US"/>
        </w:rPr>
        <w:t xml:space="preserve"> </w:t>
      </w:r>
      <w:r w:rsidRPr="5FC6A1B1" w:rsidR="3E30BF03">
        <w:rPr>
          <w:noProof w:val="0"/>
          <w:lang w:val="en-US"/>
        </w:rPr>
        <w:t>và</w:t>
      </w:r>
      <w:r w:rsidRPr="5FC6A1B1" w:rsidR="3E30BF03">
        <w:rPr>
          <w:noProof w:val="0"/>
          <w:lang w:val="en-US"/>
        </w:rPr>
        <w:t xml:space="preserve"> </w:t>
      </w:r>
      <w:r w:rsidRPr="5FC6A1B1" w:rsidR="3E30BF03">
        <w:rPr>
          <w:noProof w:val="0"/>
          <w:lang w:val="en-US"/>
        </w:rPr>
        <w:t>cấu</w:t>
      </w:r>
      <w:r w:rsidRPr="5FC6A1B1" w:rsidR="3E30BF03">
        <w:rPr>
          <w:noProof w:val="0"/>
          <w:lang w:val="en-US"/>
        </w:rPr>
        <w:t xml:space="preserve"> </w:t>
      </w:r>
      <w:r w:rsidRPr="5FC6A1B1" w:rsidR="3E30BF03">
        <w:rPr>
          <w:noProof w:val="0"/>
          <w:lang w:val="en-US"/>
        </w:rPr>
        <w:t>trúc</w:t>
      </w:r>
      <w:r w:rsidRPr="5FC6A1B1" w:rsidR="3E30BF03">
        <w:rPr>
          <w:noProof w:val="0"/>
          <w:lang w:val="en-US"/>
        </w:rPr>
        <w:t xml:space="preserve"> </w:t>
      </w:r>
      <w:r w:rsidRPr="5FC6A1B1" w:rsidR="3E30BF03">
        <w:rPr>
          <w:noProof w:val="0"/>
          <w:lang w:val="en-US"/>
        </w:rPr>
        <w:t>nội</w:t>
      </w:r>
      <w:r w:rsidRPr="5FC6A1B1" w:rsidR="3E30BF03">
        <w:rPr>
          <w:noProof w:val="0"/>
          <w:lang w:val="en-US"/>
        </w:rPr>
        <w:t xml:space="preserve"> dung </w:t>
      </w:r>
      <w:r w:rsidRPr="5FC6A1B1" w:rsidR="3E30BF03">
        <w:rPr>
          <w:noProof w:val="0"/>
          <w:lang w:val="en-US"/>
        </w:rPr>
        <w:t>trên</w:t>
      </w:r>
      <w:r w:rsidRPr="5FC6A1B1" w:rsidR="3E30BF03">
        <w:rPr>
          <w:noProof w:val="0"/>
          <w:lang w:val="en-US"/>
        </w:rPr>
        <w:t xml:space="preserve"> </w:t>
      </w:r>
      <w:r w:rsidRPr="5FC6A1B1" w:rsidR="3E30BF03">
        <w:rPr>
          <w:noProof w:val="0"/>
          <w:lang w:val="en-US"/>
        </w:rPr>
        <w:t>một</w:t>
      </w:r>
      <w:r w:rsidRPr="5FC6A1B1" w:rsidR="3E30BF03">
        <w:rPr>
          <w:noProof w:val="0"/>
          <w:lang w:val="en-US"/>
        </w:rPr>
        <w:t xml:space="preserve"> </w:t>
      </w:r>
      <w:r w:rsidRPr="5FC6A1B1" w:rsidR="3E30BF03">
        <w:rPr>
          <w:noProof w:val="0"/>
          <w:lang w:val="en-US"/>
        </w:rPr>
        <w:t>trang</w:t>
      </w:r>
      <w:r w:rsidRPr="5FC6A1B1" w:rsidR="3E30BF03">
        <w:rPr>
          <w:noProof w:val="0"/>
          <w:lang w:val="en-US"/>
        </w:rPr>
        <w:t xml:space="preserve"> web, </w:t>
      </w:r>
      <w:r w:rsidRPr="5FC6A1B1" w:rsidR="3E30BF03">
        <w:rPr>
          <w:noProof w:val="0"/>
          <w:lang w:val="en-US"/>
        </w:rPr>
        <w:t>trải</w:t>
      </w:r>
      <w:r w:rsidRPr="5FC6A1B1" w:rsidR="3E30BF03">
        <w:rPr>
          <w:noProof w:val="0"/>
          <w:lang w:val="en-US"/>
        </w:rPr>
        <w:t xml:space="preserve"> </w:t>
      </w:r>
      <w:r w:rsidRPr="5FC6A1B1" w:rsidR="3E30BF03">
        <w:rPr>
          <w:noProof w:val="0"/>
          <w:lang w:val="en-US"/>
        </w:rPr>
        <w:t>dài</w:t>
      </w:r>
      <w:r w:rsidRPr="5FC6A1B1" w:rsidR="3E30BF03">
        <w:rPr>
          <w:noProof w:val="0"/>
          <w:lang w:val="en-US"/>
        </w:rPr>
        <w:t xml:space="preserve"> </w:t>
      </w:r>
      <w:r w:rsidRPr="5FC6A1B1" w:rsidR="3E30BF03">
        <w:rPr>
          <w:noProof w:val="0"/>
          <w:lang w:val="en-US"/>
        </w:rPr>
        <w:t>từ</w:t>
      </w:r>
      <w:r w:rsidRPr="5FC6A1B1" w:rsidR="3E30BF03">
        <w:rPr>
          <w:noProof w:val="0"/>
          <w:lang w:val="en-US"/>
        </w:rPr>
        <w:t xml:space="preserve"> &lt;h1&gt; </w:t>
      </w:r>
      <w:r w:rsidRPr="5FC6A1B1" w:rsidR="3E30BF03">
        <w:rPr>
          <w:noProof w:val="0"/>
          <w:lang w:val="en-US"/>
        </w:rPr>
        <w:t>đến</w:t>
      </w:r>
      <w:r w:rsidRPr="5FC6A1B1" w:rsidR="3E30BF03">
        <w:rPr>
          <w:noProof w:val="0"/>
          <w:lang w:val="en-US"/>
        </w:rPr>
        <w:t xml:space="preserve"> &lt;h6&gt;.</w:t>
      </w:r>
    </w:p>
    <w:p w:rsidR="47DF4CD1" w:rsidP="43E54742" w:rsidRDefault="47DF4CD1" w14:paraId="68ECE4E7" w14:textId="2DDB5DC6">
      <w:pPr>
        <w:pStyle w:val="Normal"/>
        <w:rPr>
          <w:noProof w:val="0"/>
          <w:lang w:val="en-US"/>
        </w:rPr>
      </w:pPr>
      <w:r w:rsidRPr="43E54742" w:rsidR="47DF4CD1">
        <w:rPr>
          <w:noProof w:val="0"/>
          <w:lang w:val="en-US"/>
        </w:rPr>
        <w:t>Cú pháp</w:t>
      </w:r>
    </w:p>
    <w:p w:rsidR="4D671E45" w:rsidP="43E54742" w:rsidRDefault="4D671E45" w14:paraId="5244C1C3" w14:textId="3AB79DC3">
      <w:pPr>
        <w:pStyle w:val="noidung"/>
        <w:ind w:firstLine="0"/>
        <w:rPr>
          <w:noProof w:val="0"/>
          <w:lang w:val="en-US"/>
        </w:rPr>
      </w:pPr>
      <w:r w:rsidR="4D671E45">
        <w:drawing>
          <wp:inline wp14:editId="4FD02743" wp14:anchorId="730E6629">
            <wp:extent cx="1882303" cy="1432684"/>
            <wp:effectExtent l="9525" t="9525" r="9525" b="9525"/>
            <wp:docPr id="437123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123856" name="Picture 437123856"/>
                    <pic:cNvPicPr/>
                  </pic:nvPicPr>
                  <pic:blipFill>
                    <a:blip xmlns:r="http://schemas.openxmlformats.org/officeDocument/2006/relationships" r:embed="rId1898659595">
                      <a:extLst>
                        <a:ext uri="{28A0092B-C50C-407E-A947-70E740481C1C}">
                          <a14:useLocalDpi xmlns:a14="http://schemas.microsoft.com/office/drawing/2010/main"/>
                        </a:ext>
                      </a:extLst>
                    </a:blip>
                    <a:stretch>
                      <a:fillRect/>
                    </a:stretch>
                  </pic:blipFill>
                  <pic:spPr>
                    <a:xfrm>
                      <a:off x="0" y="0"/>
                      <a:ext cx="1882303" cy="1432684"/>
                    </a:xfrm>
                    <a:prstGeom prst="rect">
                      <a:avLst/>
                    </a:prstGeom>
                    <a:ln w="9525">
                      <a:solidFill>
                        <a:schemeClr val="tx1"/>
                      </a:solidFill>
                      <a:prstDash val="solid"/>
                    </a:ln>
                  </pic:spPr>
                </pic:pic>
              </a:graphicData>
            </a:graphic>
          </wp:inline>
        </w:drawing>
      </w:r>
    </w:p>
    <w:p w:rsidR="4D671E45" w:rsidP="43E54742" w:rsidRDefault="4D671E45" w14:paraId="107575F6" w14:textId="518BC216">
      <w:pPr>
        <w:pStyle w:val="noidung"/>
        <w:ind w:firstLine="0"/>
        <w:rPr>
          <w:noProof w:val="0"/>
          <w:lang w:val="en-US"/>
        </w:rPr>
      </w:pPr>
      <w:r w:rsidRPr="43E54742" w:rsidR="4D671E45">
        <w:rPr>
          <w:noProof w:val="0"/>
          <w:lang w:val="en-US"/>
        </w:rPr>
        <w:t>Kết</w:t>
      </w:r>
      <w:r w:rsidRPr="43E54742" w:rsidR="4D671E45">
        <w:rPr>
          <w:noProof w:val="0"/>
          <w:lang w:val="en-US"/>
        </w:rPr>
        <w:t xml:space="preserve">  quả</w:t>
      </w:r>
    </w:p>
    <w:p w:rsidR="4D671E45" w:rsidP="43E54742" w:rsidRDefault="4D671E45" w14:paraId="30521579" w14:textId="73343BF5">
      <w:pPr>
        <w:pStyle w:val="noidung"/>
        <w:ind w:firstLine="0"/>
        <w:rPr>
          <w:noProof w:val="0"/>
          <w:lang w:val="en-US"/>
        </w:rPr>
      </w:pPr>
      <w:r w:rsidR="4D671E45">
        <w:drawing>
          <wp:inline wp14:editId="5A377961" wp14:anchorId="3243EBB3">
            <wp:extent cx="3711261" cy="2095682"/>
            <wp:effectExtent l="9525" t="9525" r="9525" b="9525"/>
            <wp:docPr id="1085635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635077" name="Picture 1085635077"/>
                    <pic:cNvPicPr/>
                  </pic:nvPicPr>
                  <pic:blipFill>
                    <a:blip xmlns:r="http://schemas.openxmlformats.org/officeDocument/2006/relationships" r:embed="rId2113964003">
                      <a:extLst>
                        <a:ext uri="{28A0092B-C50C-407E-A947-70E740481C1C}">
                          <a14:useLocalDpi xmlns:a14="http://schemas.microsoft.com/office/drawing/2010/main"/>
                        </a:ext>
                      </a:extLst>
                    </a:blip>
                    <a:stretch>
                      <a:fillRect/>
                    </a:stretch>
                  </pic:blipFill>
                  <pic:spPr>
                    <a:xfrm>
                      <a:off x="0" y="0"/>
                      <a:ext cx="3711261" cy="2095682"/>
                    </a:xfrm>
                    <a:prstGeom prst="rect">
                      <a:avLst/>
                    </a:prstGeom>
                    <a:ln w="9525">
                      <a:solidFill>
                        <a:schemeClr val="tx1"/>
                      </a:solidFill>
                      <a:prstDash val="solid"/>
                    </a:ln>
                  </pic:spPr>
                </pic:pic>
              </a:graphicData>
            </a:graphic>
          </wp:inline>
        </w:drawing>
      </w:r>
    </w:p>
    <w:p w:rsidR="64BD83BE" w:rsidP="43E54742" w:rsidRDefault="64BD83BE" w14:paraId="0DD29AB9" w14:textId="5680BBD1">
      <w:pPr>
        <w:pStyle w:val="Heading4"/>
        <w:rPr/>
      </w:pPr>
      <w:r w:rsidR="64BD83BE">
        <w:rPr/>
        <w:t>Thẻ</w:t>
      </w:r>
      <w:r w:rsidR="64BD83BE">
        <w:rPr/>
        <w:t xml:space="preserve"> </w:t>
      </w:r>
      <w:r w:rsidR="58E00984">
        <w:rPr/>
        <w:t>&lt;p&gt;</w:t>
      </w:r>
    </w:p>
    <w:p w:rsidR="43E54742" w:rsidP="5FC6A1B1" w:rsidRDefault="43E54742" w14:paraId="141EE696" w14:textId="521905C7">
      <w:pPr>
        <w:pStyle w:val="noidung"/>
      </w:pPr>
      <w:r w:rsidRPr="5FC6A1B1" w:rsidR="24229CB5">
        <w:rPr>
          <w:noProof w:val="0"/>
          <w:lang w:val="en-US"/>
        </w:rPr>
        <w:t xml:space="preserve">là một thẻ cơ bản trong HTML dùng để định dạng, phân tách và hiển thị các </w:t>
      </w:r>
      <w:r w:rsidRPr="5FC6A1B1" w:rsidR="24229CB5">
        <w:rPr>
          <w:noProof w:val="0"/>
          <w:lang w:val="en-US"/>
        </w:rPr>
        <w:t>đoạn văn bản</w:t>
      </w:r>
      <w:r w:rsidRPr="5FC6A1B1" w:rsidR="24229CB5">
        <w:rPr>
          <w:noProof w:val="0"/>
          <w:lang w:val="en-US"/>
        </w:rPr>
        <w:t xml:space="preserve"> trên website</w:t>
      </w:r>
      <w:r w:rsidRPr="5FC6A1B1" w:rsidR="24229CB5">
        <w:rPr>
          <w:noProof w:val="0"/>
          <w:lang w:val="en-US"/>
        </w:rPr>
        <w:t>.</w:t>
      </w:r>
    </w:p>
    <w:p w:rsidR="43E54742" w:rsidP="5FC6A1B1" w:rsidRDefault="43E54742" w14:paraId="5B9BAA9B" w14:textId="6E35CD01">
      <w:pPr>
        <w:pStyle w:val="Normal"/>
        <w:rPr>
          <w:rFonts w:ascii="Times New Roman" w:hAnsi="Times New Roman" w:eastAsia="Times New Roman" w:cs="Times New Roman"/>
          <w:noProof w:val="0"/>
          <w:sz w:val="26"/>
          <w:szCs w:val="26"/>
          <w:lang w:val="en-US"/>
        </w:rPr>
      </w:pPr>
      <w:r w:rsidRPr="5FC6A1B1" w:rsidR="24229CB5">
        <w:rPr>
          <w:rFonts w:ascii="Times New Roman" w:hAnsi="Times New Roman" w:eastAsia="Times New Roman" w:cs="Times New Roman"/>
          <w:noProof w:val="0"/>
          <w:sz w:val="26"/>
          <w:szCs w:val="26"/>
          <w:lang w:val="en-US"/>
        </w:rPr>
        <w:t>Cú Pháp</w:t>
      </w:r>
    </w:p>
    <w:p w:rsidR="43E54742" w:rsidP="5FC6A1B1" w:rsidRDefault="43E54742" w14:paraId="77032AEF" w14:textId="732A2DF0">
      <w:pPr>
        <w:pStyle w:val="Normal"/>
        <w:rPr>
          <w:rFonts w:ascii="Times New Roman" w:hAnsi="Times New Roman" w:eastAsia="Times New Roman" w:cs="Times New Roman"/>
          <w:noProof w:val="0"/>
          <w:sz w:val="26"/>
          <w:szCs w:val="26"/>
          <w:lang w:val="en-US"/>
        </w:rPr>
      </w:pPr>
      <w:r w:rsidR="652EE0F5">
        <w:drawing>
          <wp:inline wp14:editId="1BA24FAE" wp14:anchorId="635BEF0D">
            <wp:extent cx="4061812" cy="358171"/>
            <wp:effectExtent l="9525" t="9525" r="9525" b="9525"/>
            <wp:docPr id="1472172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172186" name="Picture 1472172186"/>
                    <pic:cNvPicPr/>
                  </pic:nvPicPr>
                  <pic:blipFill>
                    <a:blip xmlns:r="http://schemas.openxmlformats.org/officeDocument/2006/relationships" r:embed="rId772797500">
                      <a:extLst>
                        <a:ext uri="{28A0092B-C50C-407E-A947-70E740481C1C}">
                          <a14:useLocalDpi xmlns:a14="http://schemas.microsoft.com/office/drawing/2010/main"/>
                        </a:ext>
                      </a:extLst>
                    </a:blip>
                    <a:stretch>
                      <a:fillRect/>
                    </a:stretch>
                  </pic:blipFill>
                  <pic:spPr>
                    <a:xfrm>
                      <a:off x="0" y="0"/>
                      <a:ext cx="4061812" cy="358171"/>
                    </a:xfrm>
                    <a:prstGeom prst="rect">
                      <a:avLst/>
                    </a:prstGeom>
                    <a:ln w="9525">
                      <a:solidFill>
                        <a:schemeClr val="tx1"/>
                      </a:solidFill>
                      <a:prstDash val="solid"/>
                    </a:ln>
                  </pic:spPr>
                </pic:pic>
              </a:graphicData>
            </a:graphic>
          </wp:inline>
        </w:drawing>
      </w:r>
    </w:p>
    <w:p w:rsidR="43E54742" w:rsidP="5FC6A1B1" w:rsidRDefault="43E54742" w14:paraId="3D0D48C7" w14:textId="7475E657">
      <w:pPr>
        <w:pStyle w:val="Normal"/>
        <w:rPr>
          <w:rFonts w:ascii="Times New Roman" w:hAnsi="Times New Roman" w:eastAsia="Times New Roman" w:cs="Times New Roman"/>
          <w:noProof w:val="0"/>
          <w:sz w:val="26"/>
          <w:szCs w:val="26"/>
          <w:lang w:val="en-US"/>
        </w:rPr>
      </w:pPr>
      <w:r w:rsidRPr="5FC6A1B1" w:rsidR="652EE0F5">
        <w:rPr>
          <w:rFonts w:ascii="Times New Roman" w:hAnsi="Times New Roman" w:eastAsia="Times New Roman" w:cs="Times New Roman"/>
          <w:noProof w:val="0"/>
          <w:sz w:val="26"/>
          <w:szCs w:val="26"/>
          <w:lang w:val="en-US"/>
        </w:rPr>
        <w:t>Kết</w:t>
      </w:r>
      <w:r w:rsidRPr="5FC6A1B1" w:rsidR="652EE0F5">
        <w:rPr>
          <w:rFonts w:ascii="Times New Roman" w:hAnsi="Times New Roman" w:eastAsia="Times New Roman" w:cs="Times New Roman"/>
          <w:noProof w:val="0"/>
          <w:sz w:val="26"/>
          <w:szCs w:val="26"/>
          <w:lang w:val="en-US"/>
        </w:rPr>
        <w:t xml:space="preserve"> quả</w:t>
      </w:r>
    </w:p>
    <w:p w:rsidR="43E54742" w:rsidP="5FC6A1B1" w:rsidRDefault="43E54742" w14:paraId="57D49C03" w14:textId="41FDCF9C">
      <w:pPr>
        <w:pStyle w:val="Normal"/>
        <w:rPr>
          <w:rFonts w:ascii="Times New Roman" w:hAnsi="Times New Roman" w:eastAsia="Times New Roman" w:cs="Times New Roman"/>
          <w:noProof w:val="0"/>
          <w:sz w:val="26"/>
          <w:szCs w:val="26"/>
          <w:lang w:val="en-US"/>
        </w:rPr>
      </w:pPr>
      <w:r w:rsidR="652EE0F5">
        <w:drawing>
          <wp:inline wp14:editId="3B71C091" wp14:anchorId="2C90D76D">
            <wp:extent cx="2171888" cy="662997"/>
            <wp:effectExtent l="9525" t="9525" r="9525" b="9525"/>
            <wp:docPr id="436304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304166" name="Picture 436304166"/>
                    <pic:cNvPicPr/>
                  </pic:nvPicPr>
                  <pic:blipFill>
                    <a:blip xmlns:r="http://schemas.openxmlformats.org/officeDocument/2006/relationships" r:embed="rId1766501610">
                      <a:extLst>
                        <a:ext uri="{28A0092B-C50C-407E-A947-70E740481C1C}">
                          <a14:useLocalDpi xmlns:a14="http://schemas.microsoft.com/office/drawing/2010/main"/>
                        </a:ext>
                      </a:extLst>
                    </a:blip>
                    <a:stretch>
                      <a:fillRect/>
                    </a:stretch>
                  </pic:blipFill>
                  <pic:spPr>
                    <a:xfrm>
                      <a:off x="0" y="0"/>
                      <a:ext cx="2171888" cy="662997"/>
                    </a:xfrm>
                    <a:prstGeom prst="rect">
                      <a:avLst/>
                    </a:prstGeom>
                    <a:ln w="9525">
                      <a:solidFill>
                        <a:schemeClr val="tx1"/>
                      </a:solidFill>
                      <a:prstDash val="solid"/>
                    </a:ln>
                  </pic:spPr>
                </pic:pic>
              </a:graphicData>
            </a:graphic>
          </wp:inline>
        </w:drawing>
      </w:r>
    </w:p>
    <w:p w:rsidR="5FC6A1B1" w:rsidP="5FC6A1B1" w:rsidRDefault="5FC6A1B1" w14:paraId="3F88CF3A" w14:textId="3FA46041">
      <w:pPr>
        <w:pStyle w:val="Normal"/>
        <w:rPr>
          <w:rFonts w:ascii="Times New Roman" w:hAnsi="Times New Roman" w:eastAsia="Times New Roman" w:cs="Times New Roman"/>
          <w:noProof w:val="0"/>
          <w:sz w:val="26"/>
          <w:szCs w:val="26"/>
          <w:lang w:val="en-US"/>
        </w:rPr>
      </w:pPr>
    </w:p>
    <w:p w:rsidR="4CB615AE" w:rsidP="59435524" w:rsidRDefault="4CB615AE" w14:paraId="0D887BBE" w14:textId="0FE35D00">
      <w:pPr>
        <w:pStyle w:val="Heading2"/>
        <w:rPr/>
      </w:pPr>
      <w:bookmarkStart w:name="_Toc285866462" w:id="68522745"/>
      <w:bookmarkStart w:name="_Toc575003768" w:id="89501570"/>
      <w:r w:rsidR="4CB615AE">
        <w:rPr/>
        <w:t xml:space="preserve">Bảng </w:t>
      </w:r>
      <w:r w:rsidR="4CB615AE">
        <w:rPr/>
        <w:t>định</w:t>
      </w:r>
      <w:r w:rsidR="4CB615AE">
        <w:rPr/>
        <w:t xml:space="preserve"> kiểu CSS</w:t>
      </w:r>
      <w:bookmarkEnd w:id="68522745"/>
      <w:bookmarkEnd w:id="89501570"/>
    </w:p>
    <w:p w:rsidR="2EF850FA" w:rsidP="5FC6A1B1" w:rsidRDefault="2EF850FA" w14:paraId="1DCBFB37" w14:textId="15B7C1DA">
      <w:pPr>
        <w:pStyle w:val="Heading3"/>
        <w:rPr/>
      </w:pPr>
      <w:r w:rsidR="2EF850FA">
        <w:rPr/>
        <w:t>CSS là gì?</w:t>
      </w:r>
    </w:p>
    <w:p w:rsidR="69C5BADE" w:rsidP="5FC6A1B1" w:rsidRDefault="69C5BADE" w14:paraId="4572F1B0" w14:textId="720024ED">
      <w:pPr>
        <w:pStyle w:val="noidung"/>
      </w:pPr>
      <w:r w:rsidRPr="5FC6A1B1" w:rsidR="69C5BADE">
        <w:rPr>
          <w:noProof w:val="0"/>
          <w:lang w:val="en-US"/>
        </w:rPr>
        <w:t xml:space="preserve">CSS (Cascading Style Sheets) </w:t>
      </w:r>
      <w:r w:rsidRPr="5FC6A1B1" w:rsidR="69C5BADE">
        <w:rPr>
          <w:noProof w:val="0"/>
          <w:lang w:val="en-US"/>
        </w:rPr>
        <w:t>là</w:t>
      </w:r>
      <w:r w:rsidRPr="5FC6A1B1" w:rsidR="69C5BADE">
        <w:rPr>
          <w:noProof w:val="0"/>
          <w:lang w:val="en-US"/>
        </w:rPr>
        <w:t xml:space="preserve"> </w:t>
      </w:r>
      <w:r w:rsidRPr="5FC6A1B1" w:rsidR="69C5BADE">
        <w:rPr>
          <w:noProof w:val="0"/>
          <w:lang w:val="en-US"/>
        </w:rPr>
        <w:t>ngôn</w:t>
      </w:r>
      <w:r w:rsidRPr="5FC6A1B1" w:rsidR="69C5BADE">
        <w:rPr>
          <w:noProof w:val="0"/>
          <w:lang w:val="en-US"/>
        </w:rPr>
        <w:t xml:space="preserve"> </w:t>
      </w:r>
      <w:r w:rsidRPr="5FC6A1B1" w:rsidR="69C5BADE">
        <w:rPr>
          <w:noProof w:val="0"/>
          <w:lang w:val="en-US"/>
        </w:rPr>
        <w:t>ngữ</w:t>
      </w:r>
      <w:r w:rsidRPr="5FC6A1B1" w:rsidR="69C5BADE">
        <w:rPr>
          <w:noProof w:val="0"/>
          <w:lang w:val="en-US"/>
        </w:rPr>
        <w:t xml:space="preserve"> </w:t>
      </w:r>
      <w:r w:rsidRPr="5FC6A1B1" w:rsidR="69C5BADE">
        <w:rPr>
          <w:noProof w:val="0"/>
          <w:lang w:val="en-US"/>
        </w:rPr>
        <w:t>định</w:t>
      </w:r>
      <w:r w:rsidRPr="5FC6A1B1" w:rsidR="69C5BADE">
        <w:rPr>
          <w:noProof w:val="0"/>
          <w:lang w:val="en-US"/>
        </w:rPr>
        <w:t xml:space="preserve"> </w:t>
      </w:r>
      <w:r w:rsidRPr="5FC6A1B1" w:rsidR="69C5BADE">
        <w:rPr>
          <w:noProof w:val="0"/>
          <w:lang w:val="en-US"/>
        </w:rPr>
        <w:t>kiểu</w:t>
      </w:r>
      <w:r w:rsidRPr="5FC6A1B1" w:rsidR="69C5BADE">
        <w:rPr>
          <w:noProof w:val="0"/>
          <w:lang w:val="en-US"/>
        </w:rPr>
        <w:t xml:space="preserve"> </w:t>
      </w:r>
      <w:r w:rsidRPr="5FC6A1B1" w:rsidR="69C5BADE">
        <w:rPr>
          <w:noProof w:val="0"/>
          <w:lang w:val="en-US"/>
        </w:rPr>
        <w:t>dùng</w:t>
      </w:r>
      <w:r w:rsidRPr="5FC6A1B1" w:rsidR="69C5BADE">
        <w:rPr>
          <w:noProof w:val="0"/>
          <w:lang w:val="en-US"/>
        </w:rPr>
        <w:t xml:space="preserve"> </w:t>
      </w:r>
      <w:r w:rsidRPr="5FC6A1B1" w:rsidR="69C5BADE">
        <w:rPr>
          <w:noProof w:val="0"/>
          <w:lang w:val="en-US"/>
        </w:rPr>
        <w:t>để</w:t>
      </w:r>
      <w:r w:rsidRPr="5FC6A1B1" w:rsidR="69C5BADE">
        <w:rPr>
          <w:noProof w:val="0"/>
          <w:lang w:val="en-US"/>
        </w:rPr>
        <w:t xml:space="preserve"> </w:t>
      </w:r>
      <w:r w:rsidRPr="5FC6A1B1" w:rsidR="69C5BADE">
        <w:rPr>
          <w:noProof w:val="0"/>
          <w:lang w:val="en-US"/>
        </w:rPr>
        <w:t>kiểm</w:t>
      </w:r>
      <w:r w:rsidRPr="5FC6A1B1" w:rsidR="69C5BADE">
        <w:rPr>
          <w:noProof w:val="0"/>
          <w:lang w:val="en-US"/>
        </w:rPr>
        <w:t xml:space="preserve"> </w:t>
      </w:r>
      <w:r w:rsidRPr="5FC6A1B1" w:rsidR="69C5BADE">
        <w:rPr>
          <w:noProof w:val="0"/>
          <w:lang w:val="en-US"/>
        </w:rPr>
        <w:t>soát</w:t>
      </w:r>
      <w:r w:rsidRPr="5FC6A1B1" w:rsidR="69C5BADE">
        <w:rPr>
          <w:noProof w:val="0"/>
          <w:lang w:val="en-US"/>
        </w:rPr>
        <w:t xml:space="preserve"> </w:t>
      </w:r>
      <w:r w:rsidRPr="5FC6A1B1" w:rsidR="69C5BADE">
        <w:rPr>
          <w:noProof w:val="0"/>
          <w:lang w:val="en-US"/>
        </w:rPr>
        <w:t>giao</w:t>
      </w:r>
      <w:r w:rsidRPr="5FC6A1B1" w:rsidR="69C5BADE">
        <w:rPr>
          <w:noProof w:val="0"/>
          <w:lang w:val="en-US"/>
        </w:rPr>
        <w:t xml:space="preserve"> </w:t>
      </w:r>
      <w:r w:rsidRPr="5FC6A1B1" w:rsidR="69C5BADE">
        <w:rPr>
          <w:noProof w:val="0"/>
          <w:lang w:val="en-US"/>
        </w:rPr>
        <w:t>diện</w:t>
      </w:r>
      <w:r w:rsidRPr="5FC6A1B1" w:rsidR="69C5BADE">
        <w:rPr>
          <w:noProof w:val="0"/>
          <w:lang w:val="en-US"/>
        </w:rPr>
        <w:t xml:space="preserve"> </w:t>
      </w:r>
      <w:r w:rsidRPr="5FC6A1B1" w:rsidR="69C5BADE">
        <w:rPr>
          <w:noProof w:val="0"/>
          <w:lang w:val="en-US"/>
        </w:rPr>
        <w:t>trực</w:t>
      </w:r>
      <w:r w:rsidRPr="5FC6A1B1" w:rsidR="69C5BADE">
        <w:rPr>
          <w:noProof w:val="0"/>
          <w:lang w:val="en-US"/>
        </w:rPr>
        <w:t xml:space="preserve"> </w:t>
      </w:r>
      <w:r w:rsidRPr="5FC6A1B1" w:rsidR="69C5BADE">
        <w:rPr>
          <w:noProof w:val="0"/>
          <w:lang w:val="en-US"/>
        </w:rPr>
        <w:t>quan</w:t>
      </w:r>
      <w:r w:rsidRPr="5FC6A1B1" w:rsidR="69C5BADE">
        <w:rPr>
          <w:noProof w:val="0"/>
          <w:lang w:val="en-US"/>
        </w:rPr>
        <w:t xml:space="preserve"> </w:t>
      </w:r>
      <w:r w:rsidRPr="5FC6A1B1" w:rsidR="69C5BADE">
        <w:rPr>
          <w:noProof w:val="0"/>
          <w:lang w:val="en-US"/>
        </w:rPr>
        <w:t>của</w:t>
      </w:r>
      <w:r w:rsidRPr="5FC6A1B1" w:rsidR="69C5BADE">
        <w:rPr>
          <w:noProof w:val="0"/>
          <w:lang w:val="en-US"/>
        </w:rPr>
        <w:t xml:space="preserve"> </w:t>
      </w:r>
      <w:r w:rsidRPr="5FC6A1B1" w:rsidR="69C5BADE">
        <w:rPr>
          <w:noProof w:val="0"/>
          <w:lang w:val="en-US"/>
        </w:rPr>
        <w:t>các</w:t>
      </w:r>
      <w:r w:rsidRPr="5FC6A1B1" w:rsidR="69C5BADE">
        <w:rPr>
          <w:noProof w:val="0"/>
          <w:lang w:val="en-US"/>
        </w:rPr>
        <w:t xml:space="preserve"> </w:t>
      </w:r>
      <w:r w:rsidRPr="5FC6A1B1" w:rsidR="69C5BADE">
        <w:rPr>
          <w:noProof w:val="0"/>
          <w:lang w:val="en-US"/>
        </w:rPr>
        <w:t>phần</w:t>
      </w:r>
      <w:r w:rsidRPr="5FC6A1B1" w:rsidR="69C5BADE">
        <w:rPr>
          <w:noProof w:val="0"/>
          <w:lang w:val="en-US"/>
        </w:rPr>
        <w:t xml:space="preserve"> </w:t>
      </w:r>
      <w:r w:rsidRPr="5FC6A1B1" w:rsidR="69C5BADE">
        <w:rPr>
          <w:noProof w:val="0"/>
          <w:lang w:val="en-US"/>
        </w:rPr>
        <w:t>tử</w:t>
      </w:r>
      <w:r w:rsidRPr="5FC6A1B1" w:rsidR="69C5BADE">
        <w:rPr>
          <w:noProof w:val="0"/>
          <w:lang w:val="en-US"/>
        </w:rPr>
        <w:t xml:space="preserve"> HTML. CSS </w:t>
      </w:r>
      <w:r w:rsidRPr="5FC6A1B1" w:rsidR="69C5BADE">
        <w:rPr>
          <w:noProof w:val="0"/>
          <w:lang w:val="en-US"/>
        </w:rPr>
        <w:t>cho</w:t>
      </w:r>
      <w:r w:rsidRPr="5FC6A1B1" w:rsidR="69C5BADE">
        <w:rPr>
          <w:noProof w:val="0"/>
          <w:lang w:val="en-US"/>
        </w:rPr>
        <w:t xml:space="preserve"> </w:t>
      </w:r>
      <w:r w:rsidRPr="5FC6A1B1" w:rsidR="69C5BADE">
        <w:rPr>
          <w:noProof w:val="0"/>
          <w:lang w:val="en-US"/>
        </w:rPr>
        <w:t>phép</w:t>
      </w:r>
      <w:r w:rsidRPr="5FC6A1B1" w:rsidR="69C5BADE">
        <w:rPr>
          <w:noProof w:val="0"/>
          <w:lang w:val="en-US"/>
        </w:rPr>
        <w:t xml:space="preserve"> </w:t>
      </w:r>
      <w:r w:rsidRPr="5FC6A1B1" w:rsidR="69C5BADE">
        <w:rPr>
          <w:noProof w:val="0"/>
          <w:lang w:val="en-US"/>
        </w:rPr>
        <w:t>tùy</w:t>
      </w:r>
      <w:r w:rsidRPr="5FC6A1B1" w:rsidR="69C5BADE">
        <w:rPr>
          <w:noProof w:val="0"/>
          <w:lang w:val="en-US"/>
        </w:rPr>
        <w:t xml:space="preserve"> </w:t>
      </w:r>
      <w:r w:rsidRPr="5FC6A1B1" w:rsidR="69C5BADE">
        <w:rPr>
          <w:noProof w:val="0"/>
          <w:lang w:val="en-US"/>
        </w:rPr>
        <w:t>chỉnh</w:t>
      </w:r>
      <w:r w:rsidRPr="5FC6A1B1" w:rsidR="69C5BADE">
        <w:rPr>
          <w:noProof w:val="0"/>
          <w:lang w:val="en-US"/>
        </w:rPr>
        <w:t xml:space="preserve"> </w:t>
      </w:r>
      <w:r w:rsidRPr="5FC6A1B1" w:rsidR="69C5BADE">
        <w:rPr>
          <w:noProof w:val="0"/>
          <w:lang w:val="en-US"/>
        </w:rPr>
        <w:t>màu</w:t>
      </w:r>
      <w:r w:rsidRPr="5FC6A1B1" w:rsidR="69C5BADE">
        <w:rPr>
          <w:noProof w:val="0"/>
          <w:lang w:val="en-US"/>
        </w:rPr>
        <w:t xml:space="preserve"> </w:t>
      </w:r>
      <w:r w:rsidRPr="5FC6A1B1" w:rsidR="69C5BADE">
        <w:rPr>
          <w:noProof w:val="0"/>
          <w:lang w:val="en-US"/>
        </w:rPr>
        <w:t>sắc</w:t>
      </w:r>
      <w:r w:rsidRPr="5FC6A1B1" w:rsidR="69C5BADE">
        <w:rPr>
          <w:noProof w:val="0"/>
          <w:lang w:val="en-US"/>
        </w:rPr>
        <w:t xml:space="preserve">, </w:t>
      </w:r>
      <w:r w:rsidRPr="5FC6A1B1" w:rsidR="69C5BADE">
        <w:rPr>
          <w:noProof w:val="0"/>
          <w:lang w:val="en-US"/>
        </w:rPr>
        <w:t>phông</w:t>
      </w:r>
      <w:r w:rsidRPr="5FC6A1B1" w:rsidR="69C5BADE">
        <w:rPr>
          <w:noProof w:val="0"/>
          <w:lang w:val="en-US"/>
        </w:rPr>
        <w:t xml:space="preserve"> </w:t>
      </w:r>
      <w:r w:rsidRPr="5FC6A1B1" w:rsidR="69C5BADE">
        <w:rPr>
          <w:noProof w:val="0"/>
          <w:lang w:val="en-US"/>
        </w:rPr>
        <w:t>chữ</w:t>
      </w:r>
      <w:r w:rsidRPr="5FC6A1B1" w:rsidR="69C5BADE">
        <w:rPr>
          <w:noProof w:val="0"/>
          <w:lang w:val="en-US"/>
        </w:rPr>
        <w:t xml:space="preserve">, </w:t>
      </w:r>
      <w:r w:rsidRPr="5FC6A1B1" w:rsidR="69C5BADE">
        <w:rPr>
          <w:noProof w:val="0"/>
          <w:lang w:val="en-US"/>
        </w:rPr>
        <w:t>khoảng</w:t>
      </w:r>
      <w:r w:rsidRPr="5FC6A1B1" w:rsidR="69C5BADE">
        <w:rPr>
          <w:noProof w:val="0"/>
          <w:lang w:val="en-US"/>
        </w:rPr>
        <w:t xml:space="preserve"> </w:t>
      </w:r>
      <w:r w:rsidRPr="5FC6A1B1" w:rsidR="69C5BADE">
        <w:rPr>
          <w:noProof w:val="0"/>
          <w:lang w:val="en-US"/>
        </w:rPr>
        <w:t>cách</w:t>
      </w:r>
      <w:r w:rsidRPr="5FC6A1B1" w:rsidR="69C5BADE">
        <w:rPr>
          <w:noProof w:val="0"/>
          <w:lang w:val="en-US"/>
        </w:rPr>
        <w:t xml:space="preserve">, </w:t>
      </w:r>
      <w:r w:rsidRPr="5FC6A1B1" w:rsidR="69C5BADE">
        <w:rPr>
          <w:noProof w:val="0"/>
          <w:lang w:val="en-US"/>
        </w:rPr>
        <w:t>bố</w:t>
      </w:r>
      <w:r w:rsidRPr="5FC6A1B1" w:rsidR="69C5BADE">
        <w:rPr>
          <w:noProof w:val="0"/>
          <w:lang w:val="en-US"/>
        </w:rPr>
        <w:t xml:space="preserve"> </w:t>
      </w:r>
      <w:r w:rsidRPr="5FC6A1B1" w:rsidR="69C5BADE">
        <w:rPr>
          <w:noProof w:val="0"/>
          <w:lang w:val="en-US"/>
        </w:rPr>
        <w:t>cục</w:t>
      </w:r>
      <w:r w:rsidRPr="5FC6A1B1" w:rsidR="69C5BADE">
        <w:rPr>
          <w:noProof w:val="0"/>
          <w:lang w:val="en-US"/>
        </w:rPr>
        <w:t xml:space="preserve"> </w:t>
      </w:r>
      <w:r w:rsidRPr="5FC6A1B1" w:rsidR="69C5BADE">
        <w:rPr>
          <w:noProof w:val="0"/>
          <w:lang w:val="en-US"/>
        </w:rPr>
        <w:t>và</w:t>
      </w:r>
      <w:r w:rsidRPr="5FC6A1B1" w:rsidR="69C5BADE">
        <w:rPr>
          <w:noProof w:val="0"/>
          <w:lang w:val="en-US"/>
        </w:rPr>
        <w:t xml:space="preserve"> </w:t>
      </w:r>
      <w:r w:rsidRPr="5FC6A1B1" w:rsidR="69C5BADE">
        <w:rPr>
          <w:noProof w:val="0"/>
          <w:lang w:val="en-US"/>
        </w:rPr>
        <w:t>nhiều</w:t>
      </w:r>
      <w:r w:rsidRPr="5FC6A1B1" w:rsidR="69C5BADE">
        <w:rPr>
          <w:noProof w:val="0"/>
          <w:lang w:val="en-US"/>
        </w:rPr>
        <w:t xml:space="preserve"> </w:t>
      </w:r>
      <w:r w:rsidRPr="5FC6A1B1" w:rsidR="69C5BADE">
        <w:rPr>
          <w:noProof w:val="0"/>
          <w:lang w:val="en-US"/>
        </w:rPr>
        <w:t>thuộc</w:t>
      </w:r>
      <w:r w:rsidRPr="5FC6A1B1" w:rsidR="69C5BADE">
        <w:rPr>
          <w:noProof w:val="0"/>
          <w:lang w:val="en-US"/>
        </w:rPr>
        <w:t xml:space="preserve"> </w:t>
      </w:r>
      <w:r w:rsidRPr="5FC6A1B1" w:rsidR="69C5BADE">
        <w:rPr>
          <w:noProof w:val="0"/>
          <w:lang w:val="en-US"/>
        </w:rPr>
        <w:t>tính</w:t>
      </w:r>
      <w:r w:rsidRPr="5FC6A1B1" w:rsidR="69C5BADE">
        <w:rPr>
          <w:noProof w:val="0"/>
          <w:lang w:val="en-US"/>
        </w:rPr>
        <w:t xml:space="preserve"> </w:t>
      </w:r>
      <w:r w:rsidRPr="5FC6A1B1" w:rsidR="69C5BADE">
        <w:rPr>
          <w:noProof w:val="0"/>
          <w:lang w:val="en-US"/>
        </w:rPr>
        <w:t>hiển</w:t>
      </w:r>
      <w:r w:rsidRPr="5FC6A1B1" w:rsidR="69C5BADE">
        <w:rPr>
          <w:noProof w:val="0"/>
          <w:lang w:val="en-US"/>
        </w:rPr>
        <w:t xml:space="preserve"> </w:t>
      </w:r>
      <w:r w:rsidRPr="5FC6A1B1" w:rsidR="69C5BADE">
        <w:rPr>
          <w:noProof w:val="0"/>
          <w:lang w:val="en-US"/>
        </w:rPr>
        <w:t>thị</w:t>
      </w:r>
      <w:r w:rsidRPr="5FC6A1B1" w:rsidR="69C5BADE">
        <w:rPr>
          <w:noProof w:val="0"/>
          <w:lang w:val="en-US"/>
        </w:rPr>
        <w:t xml:space="preserve"> </w:t>
      </w:r>
      <w:r w:rsidRPr="5FC6A1B1" w:rsidR="69C5BADE">
        <w:rPr>
          <w:noProof w:val="0"/>
          <w:lang w:val="en-US"/>
        </w:rPr>
        <w:t>khác</w:t>
      </w:r>
      <w:r w:rsidRPr="5FC6A1B1" w:rsidR="69C5BADE">
        <w:rPr>
          <w:noProof w:val="0"/>
          <w:lang w:val="en-US"/>
        </w:rPr>
        <w:t xml:space="preserve"> </w:t>
      </w:r>
      <w:r w:rsidRPr="5FC6A1B1" w:rsidR="69C5BADE">
        <w:rPr>
          <w:noProof w:val="0"/>
          <w:lang w:val="en-US"/>
        </w:rPr>
        <w:t>mà</w:t>
      </w:r>
      <w:r w:rsidRPr="5FC6A1B1" w:rsidR="69C5BADE">
        <w:rPr>
          <w:noProof w:val="0"/>
          <w:lang w:val="en-US"/>
        </w:rPr>
        <w:t xml:space="preserve"> </w:t>
      </w:r>
      <w:r w:rsidRPr="5FC6A1B1" w:rsidR="69C5BADE">
        <w:rPr>
          <w:noProof w:val="0"/>
          <w:lang w:val="en-US"/>
        </w:rPr>
        <w:t>không</w:t>
      </w:r>
      <w:r w:rsidRPr="5FC6A1B1" w:rsidR="69C5BADE">
        <w:rPr>
          <w:noProof w:val="0"/>
          <w:lang w:val="en-US"/>
        </w:rPr>
        <w:t xml:space="preserve"> </w:t>
      </w:r>
      <w:r w:rsidRPr="5FC6A1B1" w:rsidR="69C5BADE">
        <w:rPr>
          <w:noProof w:val="0"/>
          <w:lang w:val="en-US"/>
        </w:rPr>
        <w:t>cần</w:t>
      </w:r>
      <w:r w:rsidRPr="5FC6A1B1" w:rsidR="69C5BADE">
        <w:rPr>
          <w:noProof w:val="0"/>
          <w:lang w:val="en-US"/>
        </w:rPr>
        <w:t xml:space="preserve"> </w:t>
      </w:r>
      <w:r w:rsidRPr="5FC6A1B1" w:rsidR="69C5BADE">
        <w:rPr>
          <w:noProof w:val="0"/>
          <w:lang w:val="en-US"/>
        </w:rPr>
        <w:t>thay</w:t>
      </w:r>
      <w:r w:rsidRPr="5FC6A1B1" w:rsidR="69C5BADE">
        <w:rPr>
          <w:noProof w:val="0"/>
          <w:lang w:val="en-US"/>
        </w:rPr>
        <w:t xml:space="preserve"> </w:t>
      </w:r>
      <w:r w:rsidRPr="5FC6A1B1" w:rsidR="69C5BADE">
        <w:rPr>
          <w:noProof w:val="0"/>
          <w:lang w:val="en-US"/>
        </w:rPr>
        <w:t>đổi</w:t>
      </w:r>
      <w:r w:rsidRPr="5FC6A1B1" w:rsidR="69C5BADE">
        <w:rPr>
          <w:noProof w:val="0"/>
          <w:lang w:val="en-US"/>
        </w:rPr>
        <w:t xml:space="preserve"> </w:t>
      </w:r>
      <w:r w:rsidRPr="5FC6A1B1" w:rsidR="69C5BADE">
        <w:rPr>
          <w:noProof w:val="0"/>
          <w:lang w:val="en-US"/>
        </w:rPr>
        <w:t>cấu</w:t>
      </w:r>
      <w:r w:rsidRPr="5FC6A1B1" w:rsidR="69C5BADE">
        <w:rPr>
          <w:noProof w:val="0"/>
          <w:lang w:val="en-US"/>
        </w:rPr>
        <w:t xml:space="preserve"> </w:t>
      </w:r>
      <w:r w:rsidRPr="5FC6A1B1" w:rsidR="69C5BADE">
        <w:rPr>
          <w:noProof w:val="0"/>
          <w:lang w:val="en-US"/>
        </w:rPr>
        <w:t>trúc</w:t>
      </w:r>
      <w:r w:rsidRPr="5FC6A1B1" w:rsidR="69C5BADE">
        <w:rPr>
          <w:noProof w:val="0"/>
          <w:lang w:val="en-US"/>
        </w:rPr>
        <w:t xml:space="preserve"> HTML. </w:t>
      </w:r>
      <w:r w:rsidRPr="5FC6A1B1" w:rsidR="69C5BADE">
        <w:rPr>
          <w:noProof w:val="0"/>
          <w:lang w:val="en-US"/>
        </w:rPr>
        <w:t>Nhờ</w:t>
      </w:r>
      <w:r w:rsidRPr="5FC6A1B1" w:rsidR="69C5BADE">
        <w:rPr>
          <w:noProof w:val="0"/>
          <w:lang w:val="en-US"/>
        </w:rPr>
        <w:t xml:space="preserve"> CSS, </w:t>
      </w:r>
      <w:r w:rsidRPr="5FC6A1B1" w:rsidR="69C5BADE">
        <w:rPr>
          <w:noProof w:val="0"/>
          <w:lang w:val="en-US"/>
        </w:rPr>
        <w:t>phần</w:t>
      </w:r>
      <w:r w:rsidRPr="5FC6A1B1" w:rsidR="69C5BADE">
        <w:rPr>
          <w:noProof w:val="0"/>
          <w:lang w:val="en-US"/>
        </w:rPr>
        <w:t xml:space="preserve"> </w:t>
      </w:r>
      <w:r w:rsidRPr="5FC6A1B1" w:rsidR="69C5BADE">
        <w:rPr>
          <w:noProof w:val="0"/>
          <w:lang w:val="en-US"/>
        </w:rPr>
        <w:t>nội</w:t>
      </w:r>
      <w:r w:rsidRPr="5FC6A1B1" w:rsidR="69C5BADE">
        <w:rPr>
          <w:noProof w:val="0"/>
          <w:lang w:val="en-US"/>
        </w:rPr>
        <w:t xml:space="preserve"> dung </w:t>
      </w:r>
      <w:r w:rsidRPr="5FC6A1B1" w:rsidR="69C5BADE">
        <w:rPr>
          <w:noProof w:val="0"/>
          <w:lang w:val="en-US"/>
        </w:rPr>
        <w:t>và</w:t>
      </w:r>
      <w:r w:rsidRPr="5FC6A1B1" w:rsidR="69C5BADE">
        <w:rPr>
          <w:noProof w:val="0"/>
          <w:lang w:val="en-US"/>
        </w:rPr>
        <w:t xml:space="preserve"> </w:t>
      </w:r>
      <w:r w:rsidRPr="5FC6A1B1" w:rsidR="69C5BADE">
        <w:rPr>
          <w:noProof w:val="0"/>
          <w:lang w:val="en-US"/>
        </w:rPr>
        <w:t>phần</w:t>
      </w:r>
      <w:r w:rsidRPr="5FC6A1B1" w:rsidR="69C5BADE">
        <w:rPr>
          <w:noProof w:val="0"/>
          <w:lang w:val="en-US"/>
        </w:rPr>
        <w:t xml:space="preserve"> </w:t>
      </w:r>
      <w:r w:rsidRPr="5FC6A1B1" w:rsidR="69C5BADE">
        <w:rPr>
          <w:noProof w:val="0"/>
          <w:lang w:val="en-US"/>
        </w:rPr>
        <w:t>trình</w:t>
      </w:r>
      <w:r w:rsidRPr="5FC6A1B1" w:rsidR="69C5BADE">
        <w:rPr>
          <w:noProof w:val="0"/>
          <w:lang w:val="en-US"/>
        </w:rPr>
        <w:t xml:space="preserve"> </w:t>
      </w:r>
      <w:r w:rsidRPr="5FC6A1B1" w:rsidR="69C5BADE">
        <w:rPr>
          <w:noProof w:val="0"/>
          <w:lang w:val="en-US"/>
        </w:rPr>
        <w:t>bày</w:t>
      </w:r>
      <w:r w:rsidRPr="5FC6A1B1" w:rsidR="69C5BADE">
        <w:rPr>
          <w:noProof w:val="0"/>
          <w:lang w:val="en-US"/>
        </w:rPr>
        <w:t xml:space="preserve"> </w:t>
      </w:r>
      <w:r w:rsidRPr="5FC6A1B1" w:rsidR="69C5BADE">
        <w:rPr>
          <w:noProof w:val="0"/>
          <w:lang w:val="en-US"/>
        </w:rPr>
        <w:t>được</w:t>
      </w:r>
      <w:r w:rsidRPr="5FC6A1B1" w:rsidR="69C5BADE">
        <w:rPr>
          <w:noProof w:val="0"/>
          <w:lang w:val="en-US"/>
        </w:rPr>
        <w:t xml:space="preserve"> </w:t>
      </w:r>
      <w:r w:rsidRPr="5FC6A1B1" w:rsidR="69C5BADE">
        <w:rPr>
          <w:noProof w:val="0"/>
          <w:lang w:val="en-US"/>
        </w:rPr>
        <w:t>tách</w:t>
      </w:r>
      <w:r w:rsidRPr="5FC6A1B1" w:rsidR="69C5BADE">
        <w:rPr>
          <w:noProof w:val="0"/>
          <w:lang w:val="en-US"/>
        </w:rPr>
        <w:t xml:space="preserve"> </w:t>
      </w:r>
      <w:r w:rsidRPr="5FC6A1B1" w:rsidR="69C5BADE">
        <w:rPr>
          <w:noProof w:val="0"/>
          <w:lang w:val="en-US"/>
        </w:rPr>
        <w:t>biệt</w:t>
      </w:r>
      <w:r w:rsidRPr="5FC6A1B1" w:rsidR="69C5BADE">
        <w:rPr>
          <w:noProof w:val="0"/>
          <w:lang w:val="en-US"/>
        </w:rPr>
        <w:t xml:space="preserve"> </w:t>
      </w:r>
      <w:r w:rsidRPr="5FC6A1B1" w:rsidR="69C5BADE">
        <w:rPr>
          <w:noProof w:val="0"/>
          <w:lang w:val="en-US"/>
        </w:rPr>
        <w:t>rõ</w:t>
      </w:r>
      <w:r w:rsidRPr="5FC6A1B1" w:rsidR="69C5BADE">
        <w:rPr>
          <w:noProof w:val="0"/>
          <w:lang w:val="en-US"/>
        </w:rPr>
        <w:t xml:space="preserve"> </w:t>
      </w:r>
      <w:r w:rsidRPr="5FC6A1B1" w:rsidR="69C5BADE">
        <w:rPr>
          <w:noProof w:val="0"/>
          <w:lang w:val="en-US"/>
        </w:rPr>
        <w:t>ràng</w:t>
      </w:r>
      <w:r w:rsidRPr="5FC6A1B1" w:rsidR="69C5BADE">
        <w:rPr>
          <w:noProof w:val="0"/>
          <w:lang w:val="en-US"/>
        </w:rPr>
        <w:t xml:space="preserve">, </w:t>
      </w:r>
      <w:r w:rsidRPr="5FC6A1B1" w:rsidR="69C5BADE">
        <w:rPr>
          <w:noProof w:val="0"/>
          <w:lang w:val="en-US"/>
        </w:rPr>
        <w:t>giúp</w:t>
      </w:r>
      <w:r w:rsidRPr="5FC6A1B1" w:rsidR="69C5BADE">
        <w:rPr>
          <w:noProof w:val="0"/>
          <w:lang w:val="en-US"/>
        </w:rPr>
        <w:t xml:space="preserve"> </w:t>
      </w:r>
      <w:r w:rsidRPr="5FC6A1B1" w:rsidR="69C5BADE">
        <w:rPr>
          <w:noProof w:val="0"/>
          <w:lang w:val="en-US"/>
        </w:rPr>
        <w:t>mã</w:t>
      </w:r>
      <w:r w:rsidRPr="5FC6A1B1" w:rsidR="69C5BADE">
        <w:rPr>
          <w:noProof w:val="0"/>
          <w:lang w:val="en-US"/>
        </w:rPr>
        <w:t xml:space="preserve"> </w:t>
      </w:r>
      <w:r w:rsidRPr="5FC6A1B1" w:rsidR="69C5BADE">
        <w:rPr>
          <w:noProof w:val="0"/>
          <w:lang w:val="en-US"/>
        </w:rPr>
        <w:t>nguồn</w:t>
      </w:r>
      <w:r w:rsidRPr="5FC6A1B1" w:rsidR="69C5BADE">
        <w:rPr>
          <w:noProof w:val="0"/>
          <w:lang w:val="en-US"/>
        </w:rPr>
        <w:t xml:space="preserve"> </w:t>
      </w:r>
      <w:r w:rsidRPr="5FC6A1B1" w:rsidR="69C5BADE">
        <w:rPr>
          <w:noProof w:val="0"/>
          <w:lang w:val="en-US"/>
        </w:rPr>
        <w:t>dễ</w:t>
      </w:r>
      <w:r w:rsidRPr="5FC6A1B1" w:rsidR="69C5BADE">
        <w:rPr>
          <w:noProof w:val="0"/>
          <w:lang w:val="en-US"/>
        </w:rPr>
        <w:t xml:space="preserve"> </w:t>
      </w:r>
      <w:r w:rsidRPr="5FC6A1B1" w:rsidR="69C5BADE">
        <w:rPr>
          <w:noProof w:val="0"/>
          <w:lang w:val="en-US"/>
        </w:rPr>
        <w:t>bảo</w:t>
      </w:r>
      <w:r w:rsidRPr="5FC6A1B1" w:rsidR="69C5BADE">
        <w:rPr>
          <w:noProof w:val="0"/>
          <w:lang w:val="en-US"/>
        </w:rPr>
        <w:t xml:space="preserve"> </w:t>
      </w:r>
      <w:r w:rsidRPr="5FC6A1B1" w:rsidR="69C5BADE">
        <w:rPr>
          <w:noProof w:val="0"/>
          <w:lang w:val="en-US"/>
        </w:rPr>
        <w:t>trì</w:t>
      </w:r>
      <w:r w:rsidRPr="5FC6A1B1" w:rsidR="69C5BADE">
        <w:rPr>
          <w:noProof w:val="0"/>
          <w:lang w:val="en-US"/>
        </w:rPr>
        <w:t xml:space="preserve"> </w:t>
      </w:r>
      <w:r w:rsidRPr="5FC6A1B1" w:rsidR="69C5BADE">
        <w:rPr>
          <w:noProof w:val="0"/>
          <w:lang w:val="en-US"/>
        </w:rPr>
        <w:t>và</w:t>
      </w:r>
      <w:r w:rsidRPr="5FC6A1B1" w:rsidR="69C5BADE">
        <w:rPr>
          <w:noProof w:val="0"/>
          <w:lang w:val="en-US"/>
        </w:rPr>
        <w:t xml:space="preserve"> </w:t>
      </w:r>
      <w:r w:rsidRPr="5FC6A1B1" w:rsidR="69C5BADE">
        <w:rPr>
          <w:noProof w:val="0"/>
          <w:lang w:val="en-US"/>
        </w:rPr>
        <w:t>tái</w:t>
      </w:r>
      <w:r w:rsidRPr="5FC6A1B1" w:rsidR="69C5BADE">
        <w:rPr>
          <w:noProof w:val="0"/>
          <w:lang w:val="en-US"/>
        </w:rPr>
        <w:t xml:space="preserve"> </w:t>
      </w:r>
      <w:r w:rsidRPr="5FC6A1B1" w:rsidR="69C5BADE">
        <w:rPr>
          <w:noProof w:val="0"/>
          <w:lang w:val="en-US"/>
        </w:rPr>
        <w:t>sử</w:t>
      </w:r>
      <w:r w:rsidRPr="5FC6A1B1" w:rsidR="69C5BADE">
        <w:rPr>
          <w:noProof w:val="0"/>
          <w:lang w:val="en-US"/>
        </w:rPr>
        <w:t xml:space="preserve"> </w:t>
      </w:r>
      <w:r w:rsidRPr="5FC6A1B1" w:rsidR="69C5BADE">
        <w:rPr>
          <w:noProof w:val="0"/>
          <w:lang w:val="en-US"/>
        </w:rPr>
        <w:t>dụng</w:t>
      </w:r>
      <w:r w:rsidRPr="5FC6A1B1" w:rsidR="69C5BADE">
        <w:rPr>
          <w:noProof w:val="0"/>
          <w:lang w:val="en-US"/>
        </w:rPr>
        <w:t xml:space="preserve"> </w:t>
      </w:r>
      <w:r w:rsidRPr="5FC6A1B1" w:rsidR="69C5BADE">
        <w:rPr>
          <w:noProof w:val="0"/>
          <w:lang w:val="en-US"/>
        </w:rPr>
        <w:t>hơn</w:t>
      </w:r>
      <w:r w:rsidRPr="5FC6A1B1" w:rsidR="69C5BADE">
        <w:rPr>
          <w:noProof w:val="0"/>
          <w:lang w:val="en-US"/>
        </w:rPr>
        <w:t>.</w:t>
      </w:r>
    </w:p>
    <w:p w:rsidR="07CDDD2C" w:rsidP="5FC6A1B1" w:rsidRDefault="07CDDD2C" w14:paraId="454C325C" w14:textId="4A0C7091">
      <w:pPr>
        <w:pStyle w:val="Heading3"/>
        <w:rPr>
          <w:noProof w:val="0"/>
          <w:lang w:val="en-US"/>
        </w:rPr>
      </w:pPr>
      <w:r w:rsidRPr="5FC6A1B1" w:rsidR="07CDDD2C">
        <w:rPr>
          <w:noProof w:val="0"/>
          <w:lang w:val="en-US"/>
        </w:rPr>
        <w:t xml:space="preserve">Selector </w:t>
      </w:r>
      <w:r w:rsidRPr="5FC6A1B1" w:rsidR="07CDDD2C">
        <w:rPr>
          <w:noProof w:val="0"/>
          <w:lang w:val="en-US"/>
        </w:rPr>
        <w:t>và</w:t>
      </w:r>
      <w:r w:rsidRPr="5FC6A1B1" w:rsidR="07CDDD2C">
        <w:rPr>
          <w:noProof w:val="0"/>
          <w:lang w:val="en-US"/>
        </w:rPr>
        <w:t xml:space="preserve"> </w:t>
      </w:r>
      <w:r w:rsidRPr="5FC6A1B1" w:rsidR="07CDDD2C">
        <w:rPr>
          <w:noProof w:val="0"/>
          <w:lang w:val="en-US"/>
        </w:rPr>
        <w:t>cú</w:t>
      </w:r>
      <w:r w:rsidRPr="5FC6A1B1" w:rsidR="07CDDD2C">
        <w:rPr>
          <w:noProof w:val="0"/>
          <w:lang w:val="en-US"/>
        </w:rPr>
        <w:t xml:space="preserve"> </w:t>
      </w:r>
      <w:r w:rsidRPr="5FC6A1B1" w:rsidR="07CDDD2C">
        <w:rPr>
          <w:noProof w:val="0"/>
          <w:lang w:val="en-US"/>
        </w:rPr>
        <w:t>pháp</w:t>
      </w:r>
      <w:r w:rsidRPr="5FC6A1B1" w:rsidR="07CDDD2C">
        <w:rPr>
          <w:noProof w:val="0"/>
          <w:lang w:val="en-US"/>
        </w:rPr>
        <w:t xml:space="preserve"> </w:t>
      </w:r>
      <w:r w:rsidRPr="5FC6A1B1" w:rsidR="07CDDD2C">
        <w:rPr>
          <w:noProof w:val="0"/>
          <w:lang w:val="en-US"/>
        </w:rPr>
        <w:t>cơ</w:t>
      </w:r>
      <w:r w:rsidRPr="5FC6A1B1" w:rsidR="07CDDD2C">
        <w:rPr>
          <w:noProof w:val="0"/>
          <w:lang w:val="en-US"/>
        </w:rPr>
        <w:t xml:space="preserve"> </w:t>
      </w:r>
      <w:r w:rsidRPr="5FC6A1B1" w:rsidR="07CDDD2C">
        <w:rPr>
          <w:noProof w:val="0"/>
          <w:lang w:val="en-US"/>
        </w:rPr>
        <w:t>bản</w:t>
      </w:r>
    </w:p>
    <w:p w:rsidR="0E7E3C78" w:rsidP="5FC6A1B1" w:rsidRDefault="0E7E3C78" w14:paraId="174847D4" w14:textId="77E86170">
      <w:pPr>
        <w:pStyle w:val="noidung"/>
      </w:pPr>
      <w:r w:rsidRPr="5FC6A1B1" w:rsidR="0E7E3C78">
        <w:rPr>
          <w:noProof w:val="0"/>
          <w:lang w:val="en-US"/>
        </w:rPr>
        <w:t>Selector dùng để xác định phần tử HTML nào sẽ được áp dụng định kiểu. Có ba loại selector cơ bản thường dùng: selector thẻ chọn toàn bộ phần tử cùng tên thẻ, selector class (</w:t>
      </w:r>
      <w:r w:rsidRPr="5FC6A1B1" w:rsidR="0E7E3C78">
        <w:rPr>
          <w:noProof w:val="0"/>
          <w:lang w:val="en-US"/>
        </w:rPr>
        <w:t>.ten</w:t>
      </w:r>
      <w:r w:rsidRPr="5FC6A1B1" w:rsidR="0E7E3C78">
        <w:rPr>
          <w:noProof w:val="0"/>
          <w:lang w:val="en-US"/>
        </w:rPr>
        <w:t>) áp dụng cho nhiều phần tử có cùng class, selector ID (</w:t>
      </w:r>
      <w:r w:rsidRPr="5FC6A1B1" w:rsidR="0E7E3C78">
        <w:rPr>
          <w:noProof w:val="0"/>
          <w:lang w:val="en-US"/>
        </w:rPr>
        <w:t>#ten</w:t>
      </w:r>
      <w:r w:rsidRPr="5FC6A1B1" w:rsidR="0E7E3C78">
        <w:rPr>
          <w:noProof w:val="0"/>
          <w:lang w:val="en-US"/>
        </w:rPr>
        <w:t>) chỉ áp dụng cho một phần tử duy nhất.</w:t>
      </w:r>
    </w:p>
    <w:p w:rsidR="0C8EC905" w:rsidP="5FC6A1B1" w:rsidRDefault="0C8EC905" w14:paraId="558224C7" w14:textId="56E2C13B">
      <w:pPr>
        <w:pStyle w:val="noidung"/>
      </w:pPr>
      <w:r w:rsidRPr="5FC6A1B1" w:rsidR="0C8EC905">
        <w:rPr>
          <w:noProof w:val="0"/>
          <w:lang w:val="en-US"/>
        </w:rPr>
        <w:t>Cú pháp CSS gồm ba phần: bộ chọn (selector), thuộc tính (property) và giá trị (value):</w:t>
      </w:r>
    </w:p>
    <w:p w:rsidR="2E8C495F" w:rsidP="5FC6A1B1" w:rsidRDefault="2E8C495F" w14:paraId="2709B97A" w14:textId="3E0C57D8">
      <w:pPr>
        <w:pStyle w:val="Normal"/>
        <w:rPr>
          <w:rFonts w:ascii="Times New Roman" w:hAnsi="Times New Roman" w:eastAsia="Times New Roman" w:cs="Times New Roman"/>
          <w:noProof w:val="0"/>
          <w:sz w:val="26"/>
          <w:szCs w:val="26"/>
          <w:lang w:val="en-US"/>
        </w:rPr>
      </w:pPr>
      <w:r w:rsidR="2E8C495F">
        <w:drawing>
          <wp:inline wp14:editId="56D3D16E" wp14:anchorId="3F0AF339">
            <wp:extent cx="4198984" cy="807790"/>
            <wp:effectExtent l="9525" t="9525" r="9525" b="9525"/>
            <wp:docPr id="119167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672812" name="Picture 1191672812"/>
                    <pic:cNvPicPr/>
                  </pic:nvPicPr>
                  <pic:blipFill>
                    <a:blip xmlns:r="http://schemas.openxmlformats.org/officeDocument/2006/relationships" r:embed="rId951049781">
                      <a:extLst>
                        <a:ext uri="{28A0092B-C50C-407E-A947-70E740481C1C}">
                          <a14:useLocalDpi xmlns:a14="http://schemas.microsoft.com/office/drawing/2010/main"/>
                        </a:ext>
                      </a:extLst>
                    </a:blip>
                    <a:stretch>
                      <a:fillRect/>
                    </a:stretch>
                  </pic:blipFill>
                  <pic:spPr>
                    <a:xfrm>
                      <a:off x="0" y="0"/>
                      <a:ext cx="4198984" cy="807790"/>
                    </a:xfrm>
                    <a:prstGeom prst="rect">
                      <a:avLst/>
                    </a:prstGeom>
                    <a:ln w="9525">
                      <a:solidFill>
                        <a:schemeClr val="tx1"/>
                      </a:solidFill>
                      <a:prstDash val="solid"/>
                    </a:ln>
                  </pic:spPr>
                </pic:pic>
              </a:graphicData>
            </a:graphic>
          </wp:inline>
        </w:drawing>
      </w:r>
    </w:p>
    <w:p w:rsidR="5FC6A1B1" w:rsidP="5FC6A1B1" w:rsidRDefault="5FC6A1B1" w14:paraId="34A2528F" w14:textId="17CE6DE6">
      <w:pPr>
        <w:pStyle w:val="Normal"/>
        <w:rPr>
          <w:rFonts w:ascii="Times New Roman" w:hAnsi="Times New Roman" w:eastAsia="Times New Roman" w:cs="Times New Roman"/>
          <w:noProof w:val="0"/>
          <w:sz w:val="26"/>
          <w:szCs w:val="26"/>
          <w:lang w:val="en-US"/>
        </w:rPr>
      </w:pPr>
    </w:p>
    <w:p w:rsidR="2E8C495F" w:rsidP="5FC6A1B1" w:rsidRDefault="2E8C495F" w14:paraId="4C09E6A8" w14:textId="34FB88E9">
      <w:pPr>
        <w:pStyle w:val="noidung"/>
      </w:pPr>
      <w:r w:rsidRPr="5FC6A1B1" w:rsidR="2E8C495F">
        <w:rPr>
          <w:noProof w:val="0"/>
          <w:lang w:val="en-US"/>
        </w:rPr>
        <w:t>Các loại selector phổ biến:</w:t>
      </w:r>
    </w:p>
    <w:p w:rsidR="2E8C495F" w:rsidP="5FC6A1B1" w:rsidRDefault="2E8C495F" w14:paraId="54B4E6D4" w14:textId="3CE463D8">
      <w:pPr>
        <w:pStyle w:val="Normal"/>
        <w:rPr>
          <w:rFonts w:ascii="Times New Roman" w:hAnsi="Times New Roman" w:eastAsia="Times New Roman" w:cs="Times New Roman"/>
          <w:noProof w:val="0"/>
          <w:sz w:val="26"/>
          <w:szCs w:val="26"/>
          <w:lang w:val="en-US"/>
        </w:rPr>
      </w:pPr>
      <w:r w:rsidR="2E8C495F">
        <w:drawing>
          <wp:inline wp14:editId="1F1D9FE9" wp14:anchorId="01527C88">
            <wp:extent cx="5581650" cy="2133600"/>
            <wp:effectExtent l="0" t="0" r="0" b="0"/>
            <wp:docPr id="146289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89034" name="Picture 146289034"/>
                    <pic:cNvPicPr/>
                  </pic:nvPicPr>
                  <pic:blipFill>
                    <a:blip xmlns:r="http://schemas.openxmlformats.org/officeDocument/2006/relationships" r:embed="rId149657440">
                      <a:extLst>
                        <a:ext uri="{28A0092B-C50C-407E-A947-70E740481C1C}">
                          <a14:useLocalDpi xmlns:a14="http://schemas.microsoft.com/office/drawing/2010/main"/>
                        </a:ext>
                      </a:extLst>
                    </a:blip>
                    <a:stretch>
                      <a:fillRect/>
                    </a:stretch>
                  </pic:blipFill>
                  <pic:spPr>
                    <a:xfrm>
                      <a:off x="0" y="0"/>
                      <a:ext cx="5581650" cy="2133600"/>
                    </a:xfrm>
                    <a:prstGeom prst="rect">
                      <a:avLst/>
                    </a:prstGeom>
                  </pic:spPr>
                </pic:pic>
              </a:graphicData>
            </a:graphic>
          </wp:inline>
        </w:drawing>
      </w:r>
    </w:p>
    <w:p w:rsidR="07CDDD2C" w:rsidP="5FC6A1B1" w:rsidRDefault="07CDDD2C" w14:paraId="5E97F590" w14:textId="764C652E">
      <w:pPr>
        <w:pStyle w:val="Heading3"/>
        <w:rPr>
          <w:noProof w:val="0"/>
          <w:lang w:val="en-US"/>
        </w:rPr>
      </w:pPr>
      <w:r w:rsidRPr="5FC6A1B1" w:rsidR="07CDDD2C">
        <w:rPr>
          <w:noProof w:val="0"/>
          <w:lang w:val="en-US"/>
        </w:rPr>
        <w:t>Box Model</w:t>
      </w:r>
    </w:p>
    <w:p w:rsidR="5D75528B" w:rsidP="5FC6A1B1" w:rsidRDefault="5D75528B" w14:paraId="32837A56" w14:textId="532C55B5">
      <w:pPr>
        <w:pStyle w:val="noidung"/>
      </w:pPr>
      <w:r w:rsidRPr="5FC6A1B1" w:rsidR="5D75528B">
        <w:rPr>
          <w:noProof w:val="0"/>
          <w:lang w:val="en-US"/>
        </w:rPr>
        <w:t xml:space="preserve">Mọi phần tử HTML đều được xem như một hộp chữ nhật gồm 4 lớp từ trong ra ngoài: </w:t>
      </w:r>
      <w:r w:rsidRPr="5FC6A1B1" w:rsidR="5D75528B">
        <w:rPr>
          <w:noProof w:val="0"/>
          <w:lang w:val="en-US"/>
        </w:rPr>
        <w:t>content → padding → border → margin</w:t>
      </w:r>
      <w:r w:rsidRPr="5FC6A1B1" w:rsidR="5D75528B">
        <w:rPr>
          <w:noProof w:val="0"/>
          <w:lang w:val="en-US"/>
        </w:rPr>
        <w:t>.</w:t>
      </w:r>
    </w:p>
    <w:p w:rsidR="5D75528B" w:rsidP="5FC6A1B1" w:rsidRDefault="5D75528B" w14:paraId="710CE494" w14:textId="51ACB7EA">
      <w:pPr>
        <w:pStyle w:val="noidung"/>
        <w:rPr>
          <w:noProof w:val="0"/>
          <w:lang w:val="en-US"/>
        </w:rPr>
      </w:pPr>
      <w:r w:rsidRPr="5FC6A1B1" w:rsidR="5D75528B">
        <w:rPr>
          <w:noProof w:val="0"/>
          <w:lang w:val="en-US"/>
        </w:rPr>
        <w:t>Cú pháp</w:t>
      </w:r>
    </w:p>
    <w:p w:rsidR="05EEE637" w:rsidP="5FC6A1B1" w:rsidRDefault="05EEE637" w14:paraId="2F37A8A7" w14:textId="2730A05D">
      <w:pPr>
        <w:pStyle w:val="noidung"/>
        <w:rPr>
          <w:noProof w:val="0"/>
          <w:lang w:val="en-US"/>
        </w:rPr>
      </w:pPr>
      <w:r w:rsidR="05EEE637">
        <w:drawing>
          <wp:inline wp14:editId="3CCAE9BC" wp14:anchorId="6F9668CC">
            <wp:extent cx="2674852" cy="1844200"/>
            <wp:effectExtent l="9525" t="9525" r="9525" b="9525"/>
            <wp:docPr id="1768300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300368" name="Picture 1768300368"/>
                    <pic:cNvPicPr/>
                  </pic:nvPicPr>
                  <pic:blipFill>
                    <a:blip xmlns:r="http://schemas.openxmlformats.org/officeDocument/2006/relationships" r:embed="rId607901016">
                      <a:extLst>
                        <a:ext uri="{28A0092B-C50C-407E-A947-70E740481C1C}">
                          <a14:useLocalDpi xmlns:a14="http://schemas.microsoft.com/office/drawing/2010/main"/>
                        </a:ext>
                      </a:extLst>
                    </a:blip>
                    <a:stretch>
                      <a:fillRect/>
                    </a:stretch>
                  </pic:blipFill>
                  <pic:spPr>
                    <a:xfrm>
                      <a:off x="0" y="0"/>
                      <a:ext cx="2674852" cy="1844200"/>
                    </a:xfrm>
                    <a:prstGeom prst="rect">
                      <a:avLst/>
                    </a:prstGeom>
                    <a:ln w="9525">
                      <a:solidFill>
                        <a:schemeClr val="tx1"/>
                      </a:solidFill>
                      <a:prstDash val="solid"/>
                    </a:ln>
                  </pic:spPr>
                </pic:pic>
              </a:graphicData>
            </a:graphic>
          </wp:inline>
        </w:drawing>
      </w:r>
    </w:p>
    <w:p w:rsidR="05EEE637" w:rsidP="5FC6A1B1" w:rsidRDefault="05EEE637" w14:paraId="2ACA2800" w14:textId="0D6BB313">
      <w:pPr>
        <w:pStyle w:val="noidung"/>
        <w:rPr>
          <w:noProof w:val="0"/>
          <w:lang w:val="en-US"/>
        </w:rPr>
      </w:pPr>
      <w:r w:rsidRPr="5FC6A1B1" w:rsidR="05EEE637">
        <w:rPr>
          <w:noProof w:val="0"/>
          <w:lang w:val="en-US"/>
        </w:rPr>
        <w:t>Kết quả</w:t>
      </w:r>
    </w:p>
    <w:p w:rsidR="05EEE637" w:rsidP="5FC6A1B1" w:rsidRDefault="05EEE637" w14:paraId="22A861BD" w14:textId="37E5C9F1">
      <w:pPr>
        <w:pStyle w:val="noidung"/>
        <w:rPr>
          <w:noProof w:val="0"/>
          <w:lang w:val="en-US"/>
        </w:rPr>
      </w:pPr>
      <w:r w:rsidR="05EEE637">
        <w:drawing>
          <wp:inline wp14:editId="0BE50170" wp14:anchorId="5F521624">
            <wp:extent cx="1874682" cy="838273"/>
            <wp:effectExtent l="9525" t="9525" r="9525" b="9525"/>
            <wp:docPr id="1508630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630566" name="Picture 1508630566"/>
                    <pic:cNvPicPr/>
                  </pic:nvPicPr>
                  <pic:blipFill>
                    <a:blip xmlns:r="http://schemas.openxmlformats.org/officeDocument/2006/relationships" r:embed="rId978781645">
                      <a:extLst>
                        <a:ext uri="{28A0092B-C50C-407E-A947-70E740481C1C}">
                          <a14:useLocalDpi xmlns:a14="http://schemas.microsoft.com/office/drawing/2010/main"/>
                        </a:ext>
                      </a:extLst>
                    </a:blip>
                    <a:stretch>
                      <a:fillRect/>
                    </a:stretch>
                  </pic:blipFill>
                  <pic:spPr>
                    <a:xfrm>
                      <a:off x="0" y="0"/>
                      <a:ext cx="1874682" cy="838273"/>
                    </a:xfrm>
                    <a:prstGeom prst="rect">
                      <a:avLst/>
                    </a:prstGeom>
                    <a:ln w="9525">
                      <a:solidFill>
                        <a:schemeClr val="tx1"/>
                      </a:solidFill>
                      <a:prstDash val="solid"/>
                    </a:ln>
                  </pic:spPr>
                </pic:pic>
              </a:graphicData>
            </a:graphic>
          </wp:inline>
        </w:drawing>
      </w:r>
    </w:p>
    <w:p w:rsidR="07CDDD2C" w:rsidP="5FC6A1B1" w:rsidRDefault="07CDDD2C" w14:paraId="120ADCFE" w14:textId="38B1B054">
      <w:pPr>
        <w:pStyle w:val="Heading3"/>
        <w:rPr>
          <w:noProof w:val="0"/>
          <w:lang w:val="en-US"/>
        </w:rPr>
      </w:pPr>
      <w:r w:rsidRPr="5FC6A1B1" w:rsidR="07CDDD2C">
        <w:rPr>
          <w:noProof w:val="0"/>
          <w:lang w:val="en-US"/>
        </w:rPr>
        <w:t>Color và Background</w:t>
      </w:r>
    </w:p>
    <w:p w:rsidR="7DA215E9" w:rsidP="5FC6A1B1" w:rsidRDefault="7DA215E9" w14:paraId="2207D2F4" w14:textId="220F7A14">
      <w:pPr>
        <w:pStyle w:val="noidung"/>
      </w:pPr>
      <w:r w:rsidRPr="5FC6A1B1" w:rsidR="7DA215E9">
        <w:rPr>
          <w:noProof w:val="0"/>
          <w:lang w:val="en-US"/>
        </w:rPr>
        <w:t xml:space="preserve">CSS dùng </w:t>
      </w:r>
      <w:r w:rsidRPr="5FC6A1B1" w:rsidR="7DA215E9">
        <w:rPr>
          <w:noProof w:val="0"/>
          <w:lang w:val="en-US"/>
        </w:rPr>
        <w:t>color</w:t>
      </w:r>
      <w:r w:rsidRPr="5FC6A1B1" w:rsidR="7DA215E9">
        <w:rPr>
          <w:noProof w:val="0"/>
          <w:lang w:val="en-US"/>
        </w:rPr>
        <w:t xml:space="preserve"> để đặt màu văn bản và </w:t>
      </w:r>
      <w:r w:rsidRPr="5FC6A1B1" w:rsidR="7DA215E9">
        <w:rPr>
          <w:noProof w:val="0"/>
          <w:lang w:val="en-US"/>
        </w:rPr>
        <w:t>background-color</w:t>
      </w:r>
      <w:r w:rsidRPr="5FC6A1B1" w:rsidR="7DA215E9">
        <w:rPr>
          <w:noProof w:val="0"/>
          <w:lang w:val="en-US"/>
        </w:rPr>
        <w:t xml:space="preserve"> để đặt màu nền. Giá trị màu có thể là tên màu, mã hex hoặc hàm </w:t>
      </w:r>
      <w:r w:rsidRPr="5FC6A1B1" w:rsidR="7DA215E9">
        <w:rPr>
          <w:noProof w:val="0"/>
          <w:lang w:val="en-US"/>
        </w:rPr>
        <w:t>rgb()</w:t>
      </w:r>
      <w:r w:rsidRPr="5FC6A1B1" w:rsidR="7DA215E9">
        <w:rPr>
          <w:noProof w:val="0"/>
          <w:lang w:val="en-US"/>
        </w:rPr>
        <w:t xml:space="preserve">. Với hình nền, </w:t>
      </w:r>
      <w:r w:rsidRPr="5FC6A1B1" w:rsidR="7DA215E9">
        <w:rPr>
          <w:noProof w:val="0"/>
          <w:lang w:val="en-US"/>
        </w:rPr>
        <w:t>background-image</w:t>
      </w:r>
      <w:r w:rsidRPr="5FC6A1B1" w:rsidR="7DA215E9">
        <w:rPr>
          <w:noProof w:val="0"/>
          <w:lang w:val="en-US"/>
        </w:rPr>
        <w:t xml:space="preserve"> nhận đường dẫn ảnh, </w:t>
      </w:r>
      <w:r w:rsidRPr="5FC6A1B1" w:rsidR="7DA215E9">
        <w:rPr>
          <w:noProof w:val="0"/>
          <w:lang w:val="en-US"/>
        </w:rPr>
        <w:t>background-size: cover</w:t>
      </w:r>
      <w:r w:rsidRPr="5FC6A1B1" w:rsidR="7DA215E9">
        <w:rPr>
          <w:noProof w:val="0"/>
          <w:lang w:val="en-US"/>
        </w:rPr>
        <w:t xml:space="preserve"> giúp ảnh phủ toàn bộ phần tử, </w:t>
      </w:r>
      <w:r w:rsidRPr="5FC6A1B1" w:rsidR="7DA215E9">
        <w:rPr>
          <w:noProof w:val="0"/>
          <w:lang w:val="en-US"/>
        </w:rPr>
        <w:t>background-repeat: no-repeat</w:t>
      </w:r>
      <w:r w:rsidRPr="5FC6A1B1" w:rsidR="7DA215E9">
        <w:rPr>
          <w:noProof w:val="0"/>
          <w:lang w:val="en-US"/>
        </w:rPr>
        <w:t xml:space="preserve"> ngăn ảnh lặp lại và </w:t>
      </w:r>
      <w:r w:rsidRPr="5FC6A1B1" w:rsidR="7DA215E9">
        <w:rPr>
          <w:noProof w:val="0"/>
          <w:lang w:val="en-US"/>
        </w:rPr>
        <w:t>background-position</w:t>
      </w:r>
      <w:r w:rsidRPr="5FC6A1B1" w:rsidR="7DA215E9">
        <w:rPr>
          <w:noProof w:val="0"/>
          <w:lang w:val="en-US"/>
        </w:rPr>
        <w:t xml:space="preserve"> xác định vị trí hiển thị của ảnh.</w:t>
      </w:r>
    </w:p>
    <w:p w:rsidR="5FC6A1B1" w:rsidP="5FC6A1B1" w:rsidRDefault="5FC6A1B1" w14:paraId="33C18B0F" w14:textId="62286B99">
      <w:pPr>
        <w:pStyle w:val="Normal"/>
        <w:rPr>
          <w:noProof w:val="0"/>
          <w:lang w:val="en-US"/>
        </w:rPr>
      </w:pPr>
    </w:p>
    <w:p w:rsidR="50E94A43" w:rsidP="5FC6A1B1" w:rsidRDefault="50E94A43" w14:paraId="364699A7" w14:textId="6AA819AE">
      <w:pPr>
        <w:pStyle w:val="Normal"/>
        <w:rPr>
          <w:noProof w:val="0"/>
          <w:lang w:val="en-US"/>
        </w:rPr>
      </w:pPr>
      <w:r w:rsidR="50E94A43">
        <w:drawing>
          <wp:inline wp14:editId="54A8A29A" wp14:anchorId="53898CE2">
            <wp:extent cx="3299746" cy="2872989"/>
            <wp:effectExtent l="9525" t="9525" r="9525" b="9525"/>
            <wp:docPr id="1551754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754328" name="Picture 1551754328"/>
                    <pic:cNvPicPr/>
                  </pic:nvPicPr>
                  <pic:blipFill>
                    <a:blip xmlns:r="http://schemas.openxmlformats.org/officeDocument/2006/relationships" r:embed="rId507851373">
                      <a:extLst>
                        <a:ext uri="{28A0092B-C50C-407E-A947-70E740481C1C}">
                          <a14:useLocalDpi xmlns:a14="http://schemas.microsoft.com/office/drawing/2010/main"/>
                        </a:ext>
                      </a:extLst>
                    </a:blip>
                    <a:stretch>
                      <a:fillRect/>
                    </a:stretch>
                  </pic:blipFill>
                  <pic:spPr>
                    <a:xfrm>
                      <a:off x="0" y="0"/>
                      <a:ext cx="3299746" cy="2872989"/>
                    </a:xfrm>
                    <a:prstGeom prst="rect">
                      <a:avLst/>
                    </a:prstGeom>
                    <a:ln w="9525">
                      <a:solidFill>
                        <a:schemeClr val="tx1"/>
                      </a:solidFill>
                      <a:prstDash val="solid"/>
                    </a:ln>
                  </pic:spPr>
                </pic:pic>
              </a:graphicData>
            </a:graphic>
          </wp:inline>
        </w:drawing>
      </w:r>
    </w:p>
    <w:p w:rsidR="50E94A43" w:rsidP="5FC6A1B1" w:rsidRDefault="50E94A43" w14:paraId="05CE27DF" w14:textId="135FDE6A">
      <w:pPr>
        <w:pStyle w:val="Normal"/>
        <w:rPr>
          <w:noProof w:val="0"/>
          <w:lang w:val="en-US"/>
        </w:rPr>
      </w:pPr>
      <w:r w:rsidRPr="5FC6A1B1" w:rsidR="50E94A43">
        <w:rPr>
          <w:noProof w:val="0"/>
          <w:lang w:val="en-US"/>
        </w:rPr>
        <w:t>Kết</w:t>
      </w:r>
      <w:r w:rsidRPr="5FC6A1B1" w:rsidR="50E94A43">
        <w:rPr>
          <w:noProof w:val="0"/>
          <w:lang w:val="en-US"/>
        </w:rPr>
        <w:t xml:space="preserve"> quả</w:t>
      </w:r>
    </w:p>
    <w:p w:rsidR="50E94A43" w:rsidP="5FC6A1B1" w:rsidRDefault="50E94A43" w14:paraId="16EC6834" w14:textId="1061424F">
      <w:pPr>
        <w:pStyle w:val="Normal"/>
        <w:rPr>
          <w:noProof w:val="0"/>
          <w:lang w:val="en-US"/>
        </w:rPr>
      </w:pPr>
      <w:r w:rsidR="50E94A43">
        <w:drawing>
          <wp:inline wp14:editId="25581BD6" wp14:anchorId="7B673AD4">
            <wp:extent cx="5581650" cy="714375"/>
            <wp:effectExtent l="9525" t="9525" r="9525" b="9525"/>
            <wp:docPr id="380608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608878" name="Picture 380608878"/>
                    <pic:cNvPicPr/>
                  </pic:nvPicPr>
                  <pic:blipFill>
                    <a:blip xmlns:r="http://schemas.openxmlformats.org/officeDocument/2006/relationships" r:embed="rId1776876000">
                      <a:extLst>
                        <a:ext uri="{28A0092B-C50C-407E-A947-70E740481C1C}">
                          <a14:useLocalDpi xmlns:a14="http://schemas.microsoft.com/office/drawing/2010/main"/>
                        </a:ext>
                      </a:extLst>
                    </a:blip>
                    <a:stretch>
                      <a:fillRect/>
                    </a:stretch>
                  </pic:blipFill>
                  <pic:spPr>
                    <a:xfrm>
                      <a:off x="0" y="0"/>
                      <a:ext cx="5581650" cy="714375"/>
                    </a:xfrm>
                    <a:prstGeom prst="rect">
                      <a:avLst/>
                    </a:prstGeom>
                    <a:ln w="9525">
                      <a:solidFill>
                        <a:schemeClr val="tx1"/>
                      </a:solidFill>
                      <a:prstDash val="solid"/>
                    </a:ln>
                  </pic:spPr>
                </pic:pic>
              </a:graphicData>
            </a:graphic>
          </wp:inline>
        </w:drawing>
      </w:r>
    </w:p>
    <w:p w:rsidR="07CDDD2C" w:rsidP="5FC6A1B1" w:rsidRDefault="07CDDD2C" w14:paraId="7BC6C956" w14:textId="73D2BA9E">
      <w:pPr>
        <w:pStyle w:val="Heading3"/>
        <w:rPr>
          <w:noProof w:val="0"/>
          <w:lang w:val="en-US"/>
        </w:rPr>
      </w:pPr>
      <w:r w:rsidRPr="5FC6A1B1" w:rsidR="07CDDD2C">
        <w:rPr>
          <w:noProof w:val="0"/>
          <w:lang w:val="en-US"/>
        </w:rPr>
        <w:t>Font và Text</w:t>
      </w:r>
    </w:p>
    <w:p w:rsidR="2FE54DEC" w:rsidP="5FC6A1B1" w:rsidRDefault="2FE54DEC" w14:paraId="7B9CDEF0" w14:textId="6161EAFD">
      <w:pPr>
        <w:pStyle w:val="noidung"/>
      </w:pPr>
      <w:r w:rsidRPr="5FC6A1B1" w:rsidR="2FE54DEC">
        <w:rPr>
          <w:noProof w:val="0"/>
          <w:lang w:val="en-US"/>
        </w:rPr>
        <w:t>font-family</w:t>
      </w:r>
      <w:r w:rsidRPr="5FC6A1B1" w:rsidR="2FE54DEC">
        <w:rPr>
          <w:noProof w:val="0"/>
          <w:lang w:val="en-US"/>
        </w:rPr>
        <w:t xml:space="preserve"> chọn kiểu chữ, </w:t>
      </w:r>
      <w:r w:rsidRPr="5FC6A1B1" w:rsidR="2FE54DEC">
        <w:rPr>
          <w:noProof w:val="0"/>
          <w:lang w:val="en-US"/>
        </w:rPr>
        <w:t>font-size</w:t>
      </w:r>
      <w:r w:rsidRPr="5FC6A1B1" w:rsidR="2FE54DEC">
        <w:rPr>
          <w:noProof w:val="0"/>
          <w:lang w:val="en-US"/>
        </w:rPr>
        <w:t xml:space="preserve"> xác định cỡ chữ, </w:t>
      </w:r>
      <w:r w:rsidRPr="5FC6A1B1" w:rsidR="2FE54DEC">
        <w:rPr>
          <w:noProof w:val="0"/>
          <w:lang w:val="en-US"/>
        </w:rPr>
        <w:t>font-weight</w:t>
      </w:r>
      <w:r w:rsidRPr="5FC6A1B1" w:rsidR="2FE54DEC">
        <w:rPr>
          <w:noProof w:val="0"/>
          <w:lang w:val="en-US"/>
        </w:rPr>
        <w:t xml:space="preserve"> điều chỉnh độ đậm và </w:t>
      </w:r>
      <w:r w:rsidRPr="5FC6A1B1" w:rsidR="2FE54DEC">
        <w:rPr>
          <w:noProof w:val="0"/>
          <w:lang w:val="en-US"/>
        </w:rPr>
        <w:t>font-style: italic</w:t>
      </w:r>
      <w:r w:rsidRPr="5FC6A1B1" w:rsidR="2FE54DEC">
        <w:rPr>
          <w:noProof w:val="0"/>
          <w:lang w:val="en-US"/>
        </w:rPr>
        <w:t xml:space="preserve"> tạo chữ nghiêng. Về căn chỉnh văn bản, </w:t>
      </w:r>
      <w:r w:rsidRPr="5FC6A1B1" w:rsidR="2FE54DEC">
        <w:rPr>
          <w:noProof w:val="0"/>
          <w:lang w:val="en-US"/>
        </w:rPr>
        <w:t>text-align</w:t>
      </w:r>
      <w:r w:rsidRPr="5FC6A1B1" w:rsidR="2FE54DEC">
        <w:rPr>
          <w:noProof w:val="0"/>
          <w:lang w:val="en-US"/>
        </w:rPr>
        <w:t xml:space="preserve"> căn trái, giữa, phải hoặc đều hai bên, </w:t>
      </w:r>
      <w:r w:rsidRPr="5FC6A1B1" w:rsidR="2FE54DEC">
        <w:rPr>
          <w:noProof w:val="0"/>
          <w:lang w:val="en-US"/>
        </w:rPr>
        <w:t>text-transform: uppercase</w:t>
      </w:r>
      <w:r w:rsidRPr="5FC6A1B1" w:rsidR="2FE54DEC">
        <w:rPr>
          <w:noProof w:val="0"/>
          <w:lang w:val="en-US"/>
        </w:rPr>
        <w:t xml:space="preserve"> viết hoa toàn bộ, </w:t>
      </w:r>
      <w:r w:rsidRPr="5FC6A1B1" w:rsidR="2FE54DEC">
        <w:rPr>
          <w:noProof w:val="0"/>
          <w:lang w:val="en-US"/>
        </w:rPr>
        <w:t>line-height</w:t>
      </w:r>
      <w:r w:rsidRPr="5FC6A1B1" w:rsidR="2FE54DEC">
        <w:rPr>
          <w:noProof w:val="0"/>
          <w:lang w:val="en-US"/>
        </w:rPr>
        <w:t xml:space="preserve"> điều chỉnh chiều cao dòng và </w:t>
      </w:r>
      <w:r w:rsidRPr="5FC6A1B1" w:rsidR="2FE54DEC">
        <w:rPr>
          <w:noProof w:val="0"/>
          <w:lang w:val="en-US"/>
        </w:rPr>
        <w:t>letter-spacing</w:t>
      </w:r>
      <w:r w:rsidRPr="5FC6A1B1" w:rsidR="2FE54DEC">
        <w:rPr>
          <w:noProof w:val="0"/>
          <w:lang w:val="en-US"/>
        </w:rPr>
        <w:t xml:space="preserve"> thay đổi khoảng cách giữa các ký tự.</w:t>
      </w:r>
    </w:p>
    <w:p w:rsidR="2FE54DEC" w:rsidP="5FC6A1B1" w:rsidRDefault="2FE54DEC" w14:paraId="4A1E6174" w14:textId="30053C2E">
      <w:pPr>
        <w:pStyle w:val="noidung"/>
        <w:rPr>
          <w:noProof w:val="0"/>
          <w:lang w:val="en-US"/>
        </w:rPr>
      </w:pPr>
      <w:r w:rsidR="2FE54DEC">
        <w:drawing>
          <wp:inline wp14:editId="18D168CB" wp14:anchorId="557F7EB5">
            <wp:extent cx="3558848" cy="3825571"/>
            <wp:effectExtent l="9525" t="9525" r="9525" b="9525"/>
            <wp:docPr id="1777836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836892" name="Picture 1777836892"/>
                    <pic:cNvPicPr/>
                  </pic:nvPicPr>
                  <pic:blipFill>
                    <a:blip xmlns:r="http://schemas.openxmlformats.org/officeDocument/2006/relationships" r:embed="rId953557945">
                      <a:extLst>
                        <a:ext uri="{28A0092B-C50C-407E-A947-70E740481C1C}">
                          <a14:useLocalDpi xmlns:a14="http://schemas.microsoft.com/office/drawing/2010/main"/>
                        </a:ext>
                      </a:extLst>
                    </a:blip>
                    <a:stretch>
                      <a:fillRect/>
                    </a:stretch>
                  </pic:blipFill>
                  <pic:spPr>
                    <a:xfrm>
                      <a:off x="0" y="0"/>
                      <a:ext cx="3558848" cy="3825571"/>
                    </a:xfrm>
                    <a:prstGeom prst="rect">
                      <a:avLst/>
                    </a:prstGeom>
                    <a:ln w="9525">
                      <a:solidFill>
                        <a:schemeClr val="tx1"/>
                      </a:solidFill>
                      <a:prstDash val="solid"/>
                    </a:ln>
                  </pic:spPr>
                </pic:pic>
              </a:graphicData>
            </a:graphic>
          </wp:inline>
        </w:drawing>
      </w:r>
    </w:p>
    <w:p w:rsidR="2FE54DEC" w:rsidP="5FC6A1B1" w:rsidRDefault="2FE54DEC" w14:paraId="1F570961" w14:textId="75BD6B9C">
      <w:pPr>
        <w:pStyle w:val="noidung"/>
        <w:rPr>
          <w:noProof w:val="0"/>
          <w:lang w:val="en-US"/>
        </w:rPr>
      </w:pPr>
      <w:r w:rsidRPr="5FC6A1B1" w:rsidR="2FE54DEC">
        <w:rPr>
          <w:noProof w:val="0"/>
          <w:lang w:val="en-US"/>
        </w:rPr>
        <w:t>Kết quả</w:t>
      </w:r>
    </w:p>
    <w:p w:rsidR="2FE54DEC" w:rsidP="5FC6A1B1" w:rsidRDefault="2FE54DEC" w14:paraId="2AC07C01" w14:textId="348118F6">
      <w:pPr>
        <w:pStyle w:val="Normal"/>
        <w:rPr>
          <w:noProof w:val="0"/>
          <w:lang w:val="en-US"/>
        </w:rPr>
      </w:pPr>
      <w:r w:rsidR="2FE54DEC">
        <w:drawing>
          <wp:inline wp14:editId="4A858685" wp14:anchorId="316239F7">
            <wp:extent cx="5362575" cy="740014"/>
            <wp:effectExtent l="9525" t="9525" r="9525" b="9525"/>
            <wp:docPr id="438950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950753" name="Picture 438950753"/>
                    <pic:cNvPicPr/>
                  </pic:nvPicPr>
                  <pic:blipFill>
                    <a:blip xmlns:r="http://schemas.openxmlformats.org/officeDocument/2006/relationships" r:embed="rId111315266">
                      <a:extLst>
                        <a:ext uri="{28A0092B-C50C-407E-A947-70E740481C1C}">
                          <a14:useLocalDpi xmlns:a14="http://schemas.microsoft.com/office/drawing/2010/main"/>
                        </a:ext>
                      </a:extLst>
                    </a:blip>
                    <a:stretch>
                      <a:fillRect/>
                    </a:stretch>
                  </pic:blipFill>
                  <pic:spPr>
                    <a:xfrm rot="0">
                      <a:off x="0" y="0"/>
                      <a:ext cx="5362575" cy="740014"/>
                    </a:xfrm>
                    <a:prstGeom prst="rect">
                      <a:avLst/>
                    </a:prstGeom>
                    <a:ln w="9525">
                      <a:solidFill>
                        <a:schemeClr val="tx1"/>
                      </a:solidFill>
                      <a:prstDash val="solid"/>
                    </a:ln>
                  </pic:spPr>
                </pic:pic>
              </a:graphicData>
            </a:graphic>
          </wp:inline>
        </w:drawing>
      </w:r>
    </w:p>
    <w:p w:rsidR="5FC6A1B1" w:rsidP="5FC6A1B1" w:rsidRDefault="5FC6A1B1" w14:paraId="4A2C051F" w14:textId="241262AB">
      <w:pPr>
        <w:pStyle w:val="Normal"/>
        <w:rPr>
          <w:noProof w:val="0"/>
          <w:lang w:val="en-US"/>
        </w:rPr>
      </w:pPr>
    </w:p>
    <w:p w:rsidR="07CDDD2C" w:rsidP="5FC6A1B1" w:rsidRDefault="07CDDD2C" w14:paraId="06B59B04" w14:textId="2F03BE36">
      <w:pPr>
        <w:pStyle w:val="Heading3"/>
        <w:rPr>
          <w:noProof w:val="0"/>
          <w:lang w:val="en-US"/>
        </w:rPr>
      </w:pPr>
      <w:r w:rsidRPr="5FC6A1B1" w:rsidR="07CDDD2C">
        <w:rPr>
          <w:noProof w:val="0"/>
          <w:lang w:val="en-US"/>
        </w:rPr>
        <w:t>Display và Position</w:t>
      </w:r>
    </w:p>
    <w:p w:rsidR="016D067F" w:rsidP="5FC6A1B1" w:rsidRDefault="016D067F" w14:paraId="5BF99202" w14:textId="606BED85">
      <w:pPr>
        <w:pStyle w:val="noidung"/>
      </w:pPr>
      <w:r w:rsidRPr="5FC6A1B1" w:rsidR="016D067F">
        <w:rPr>
          <w:noProof w:val="0"/>
          <w:lang w:val="en-US"/>
        </w:rPr>
        <w:t>display</w:t>
      </w:r>
      <w:r w:rsidRPr="5FC6A1B1" w:rsidR="016D067F">
        <w:rPr>
          <w:noProof w:val="0"/>
          <w:lang w:val="en-US"/>
        </w:rPr>
        <w:t xml:space="preserve"> kiểm soát kiểu hiển thị: </w:t>
      </w:r>
      <w:r w:rsidRPr="5FC6A1B1" w:rsidR="016D067F">
        <w:rPr>
          <w:noProof w:val="0"/>
          <w:lang w:val="en-US"/>
        </w:rPr>
        <w:t>block</w:t>
      </w:r>
      <w:r w:rsidRPr="5FC6A1B1" w:rsidR="016D067F">
        <w:rPr>
          <w:noProof w:val="0"/>
          <w:lang w:val="en-US"/>
        </w:rPr>
        <w:t xml:space="preserve"> chiếm toàn bộ chiều rộng, </w:t>
      </w:r>
      <w:r w:rsidRPr="5FC6A1B1" w:rsidR="016D067F">
        <w:rPr>
          <w:noProof w:val="0"/>
          <w:lang w:val="en-US"/>
        </w:rPr>
        <w:t>inline</w:t>
      </w:r>
      <w:r w:rsidRPr="5FC6A1B1" w:rsidR="016D067F">
        <w:rPr>
          <w:noProof w:val="0"/>
          <w:lang w:val="en-US"/>
        </w:rPr>
        <w:t xml:space="preserve"> chỉ chiếm đúng phần nội dung, </w:t>
      </w:r>
      <w:r w:rsidRPr="5FC6A1B1" w:rsidR="016D067F">
        <w:rPr>
          <w:noProof w:val="0"/>
          <w:lang w:val="en-US"/>
        </w:rPr>
        <w:t>inline-block</w:t>
      </w:r>
      <w:r w:rsidRPr="5FC6A1B1" w:rsidR="016D067F">
        <w:rPr>
          <w:noProof w:val="0"/>
          <w:lang w:val="en-US"/>
        </w:rPr>
        <w:t xml:space="preserve"> kết hợp cả hai, </w:t>
      </w:r>
      <w:r w:rsidRPr="5FC6A1B1" w:rsidR="016D067F">
        <w:rPr>
          <w:noProof w:val="0"/>
          <w:lang w:val="en-US"/>
        </w:rPr>
        <w:t>none</w:t>
      </w:r>
      <w:r w:rsidRPr="5FC6A1B1" w:rsidR="016D067F">
        <w:rPr>
          <w:noProof w:val="0"/>
          <w:lang w:val="en-US"/>
        </w:rPr>
        <w:t xml:space="preserve"> ẩn phần tử. </w:t>
      </w:r>
      <w:r w:rsidRPr="5FC6A1B1" w:rsidR="016D067F">
        <w:rPr>
          <w:noProof w:val="0"/>
          <w:lang w:val="en-US"/>
        </w:rPr>
        <w:t>position</w:t>
      </w:r>
      <w:r w:rsidRPr="5FC6A1B1" w:rsidR="016D067F">
        <w:rPr>
          <w:noProof w:val="0"/>
          <w:lang w:val="en-US"/>
        </w:rPr>
        <w:t xml:space="preserve"> kiểm soát vị trí: </w:t>
      </w:r>
      <w:r w:rsidRPr="5FC6A1B1" w:rsidR="016D067F">
        <w:rPr>
          <w:noProof w:val="0"/>
          <w:lang w:val="en-US"/>
        </w:rPr>
        <w:t>relative</w:t>
      </w:r>
      <w:r w:rsidRPr="5FC6A1B1" w:rsidR="016D067F">
        <w:rPr>
          <w:noProof w:val="0"/>
          <w:lang w:val="en-US"/>
        </w:rPr>
        <w:t xml:space="preserve"> dịch chuyển so với vị trí ban đầu, </w:t>
      </w:r>
      <w:r w:rsidRPr="5FC6A1B1" w:rsidR="016D067F">
        <w:rPr>
          <w:noProof w:val="0"/>
          <w:lang w:val="en-US"/>
        </w:rPr>
        <w:t>absolute</w:t>
      </w:r>
      <w:r w:rsidRPr="5FC6A1B1" w:rsidR="016D067F">
        <w:rPr>
          <w:noProof w:val="0"/>
          <w:lang w:val="en-US"/>
        </w:rPr>
        <w:t xml:space="preserve"> định vị theo phần tử cha, </w:t>
      </w:r>
      <w:r w:rsidRPr="5FC6A1B1" w:rsidR="016D067F">
        <w:rPr>
          <w:noProof w:val="0"/>
          <w:lang w:val="en-US"/>
        </w:rPr>
        <w:t>fixed</w:t>
      </w:r>
      <w:r w:rsidRPr="5FC6A1B1" w:rsidR="016D067F">
        <w:rPr>
          <w:noProof w:val="0"/>
          <w:lang w:val="en-US"/>
        </w:rPr>
        <w:t xml:space="preserve"> cố định theo cửa sổ trình duyệt dù cuộn trang, </w:t>
      </w:r>
      <w:r w:rsidRPr="5FC6A1B1" w:rsidR="016D067F">
        <w:rPr>
          <w:noProof w:val="0"/>
          <w:lang w:val="en-US"/>
        </w:rPr>
        <w:t>sticky</w:t>
      </w:r>
      <w:r w:rsidRPr="5FC6A1B1" w:rsidR="016D067F">
        <w:rPr>
          <w:noProof w:val="0"/>
          <w:lang w:val="en-US"/>
        </w:rPr>
        <w:t xml:space="preserve"> dính lại khi cuộn đến vị trí nhất định. </w:t>
      </w:r>
      <w:r w:rsidRPr="5FC6A1B1" w:rsidR="016D067F">
        <w:rPr>
          <w:noProof w:val="0"/>
          <w:lang w:val="en-US"/>
        </w:rPr>
        <w:t>z-index</w:t>
      </w:r>
      <w:r w:rsidRPr="5FC6A1B1" w:rsidR="016D067F">
        <w:rPr>
          <w:noProof w:val="0"/>
          <w:lang w:val="en-US"/>
        </w:rPr>
        <w:t xml:space="preserve"> xác định thứ tự xếp chồng, giá trị lớn hơn hiển thị trên cùng.</w:t>
      </w:r>
    </w:p>
    <w:p w:rsidR="2442780C" w:rsidP="5FC6A1B1" w:rsidRDefault="2442780C" w14:paraId="2FBDC678" w14:textId="42691438">
      <w:pPr>
        <w:pStyle w:val="Normal"/>
        <w:rPr>
          <w:noProof w:val="0"/>
          <w:lang w:val="en-US"/>
        </w:rPr>
      </w:pPr>
      <w:r w:rsidR="2442780C">
        <w:drawing>
          <wp:inline wp14:editId="02103911" wp14:anchorId="48B4953D">
            <wp:extent cx="2552921" cy="2857748"/>
            <wp:effectExtent l="9525" t="9525" r="9525" b="9525"/>
            <wp:docPr id="890370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370729" name="Picture 890370729"/>
                    <pic:cNvPicPr/>
                  </pic:nvPicPr>
                  <pic:blipFill>
                    <a:blip xmlns:r="http://schemas.openxmlformats.org/officeDocument/2006/relationships" r:embed="rId691238114">
                      <a:extLst>
                        <a:ext uri="{28A0092B-C50C-407E-A947-70E740481C1C}">
                          <a14:useLocalDpi xmlns:a14="http://schemas.microsoft.com/office/drawing/2010/main"/>
                        </a:ext>
                      </a:extLst>
                    </a:blip>
                    <a:stretch>
                      <a:fillRect/>
                    </a:stretch>
                  </pic:blipFill>
                  <pic:spPr>
                    <a:xfrm>
                      <a:off x="0" y="0"/>
                      <a:ext cx="2552921" cy="2857748"/>
                    </a:xfrm>
                    <a:prstGeom prst="rect">
                      <a:avLst/>
                    </a:prstGeom>
                    <a:ln w="9525">
                      <a:solidFill>
                        <a:schemeClr val="tx1"/>
                      </a:solidFill>
                      <a:prstDash val="solid"/>
                    </a:ln>
                  </pic:spPr>
                </pic:pic>
              </a:graphicData>
            </a:graphic>
          </wp:inline>
        </w:drawing>
      </w:r>
    </w:p>
    <w:p w:rsidR="040B47DE" w:rsidP="5FC6A1B1" w:rsidRDefault="040B47DE" w14:paraId="69BE3B79" w14:textId="01840AB6">
      <w:pPr>
        <w:pStyle w:val="Normal"/>
        <w:rPr>
          <w:noProof w:val="0"/>
          <w:lang w:val="en-US"/>
        </w:rPr>
      </w:pPr>
      <w:r w:rsidRPr="5FC6A1B1" w:rsidR="040B47DE">
        <w:rPr>
          <w:noProof w:val="0"/>
          <w:lang w:val="en-US"/>
        </w:rPr>
        <w:t>Kết</w:t>
      </w:r>
      <w:r w:rsidRPr="5FC6A1B1" w:rsidR="040B47DE">
        <w:rPr>
          <w:noProof w:val="0"/>
          <w:lang w:val="en-US"/>
        </w:rPr>
        <w:t xml:space="preserve"> quả</w:t>
      </w:r>
    </w:p>
    <w:p w:rsidR="040B47DE" w:rsidP="5FC6A1B1" w:rsidRDefault="040B47DE" w14:paraId="3F330323" w14:textId="3A9AD20C">
      <w:pPr>
        <w:pStyle w:val="Normal"/>
        <w:rPr>
          <w:noProof w:val="0"/>
          <w:lang w:val="en-US"/>
        </w:rPr>
      </w:pPr>
      <w:r w:rsidR="040B47DE">
        <w:drawing>
          <wp:inline wp14:editId="1886DD87" wp14:anchorId="105E31D5">
            <wp:extent cx="5581650" cy="704850"/>
            <wp:effectExtent l="9525" t="9525" r="9525" b="9525"/>
            <wp:docPr id="1801777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777683" name="Picture 1801777683"/>
                    <pic:cNvPicPr/>
                  </pic:nvPicPr>
                  <pic:blipFill>
                    <a:blip xmlns:r="http://schemas.openxmlformats.org/officeDocument/2006/relationships" r:embed="rId1244087469">
                      <a:extLst>
                        <a:ext uri="{28A0092B-C50C-407E-A947-70E740481C1C}">
                          <a14:useLocalDpi xmlns:a14="http://schemas.microsoft.com/office/drawing/2010/main"/>
                        </a:ext>
                      </a:extLst>
                    </a:blip>
                    <a:stretch>
                      <a:fillRect/>
                    </a:stretch>
                  </pic:blipFill>
                  <pic:spPr>
                    <a:xfrm>
                      <a:off x="0" y="0"/>
                      <a:ext cx="5581650" cy="704850"/>
                    </a:xfrm>
                    <a:prstGeom prst="rect">
                      <a:avLst/>
                    </a:prstGeom>
                    <a:ln w="9525">
                      <a:solidFill>
                        <a:schemeClr val="tx1"/>
                      </a:solidFill>
                      <a:prstDash val="solid"/>
                    </a:ln>
                  </pic:spPr>
                </pic:pic>
              </a:graphicData>
            </a:graphic>
          </wp:inline>
        </w:drawing>
      </w:r>
    </w:p>
    <w:p w:rsidR="07CDDD2C" w:rsidP="5FC6A1B1" w:rsidRDefault="07CDDD2C" w14:paraId="5CBBEE7E" w14:textId="79EDC38B">
      <w:pPr>
        <w:pStyle w:val="Heading3"/>
        <w:rPr>
          <w:noProof w:val="0"/>
          <w:lang w:val="en-US"/>
        </w:rPr>
      </w:pPr>
      <w:r w:rsidRPr="5FC6A1B1" w:rsidR="07CDDD2C">
        <w:rPr>
          <w:noProof w:val="0"/>
          <w:lang w:val="en-US"/>
        </w:rPr>
        <w:t>Flexbox</w:t>
      </w:r>
    </w:p>
    <w:p w:rsidR="23F8D416" w:rsidP="5FC6A1B1" w:rsidRDefault="23F8D416" w14:paraId="2A8805DE" w14:textId="04987C14">
      <w:pPr>
        <w:pStyle w:val="noidung"/>
      </w:pPr>
      <w:r w:rsidRPr="5FC6A1B1" w:rsidR="23F8D416">
        <w:rPr>
          <w:noProof w:val="0"/>
          <w:lang w:val="en-US"/>
        </w:rPr>
        <w:t xml:space="preserve">Flexbox là bố cục một chiều, kích hoạt bằng </w:t>
      </w:r>
      <w:r w:rsidRPr="5FC6A1B1" w:rsidR="23F8D416">
        <w:rPr>
          <w:noProof w:val="0"/>
          <w:lang w:val="en-US"/>
        </w:rPr>
        <w:t>display: flex</w:t>
      </w:r>
      <w:r w:rsidRPr="5FC6A1B1" w:rsidR="23F8D416">
        <w:rPr>
          <w:noProof w:val="0"/>
          <w:lang w:val="en-US"/>
        </w:rPr>
        <w:t xml:space="preserve">. </w:t>
      </w:r>
      <w:r w:rsidRPr="5FC6A1B1" w:rsidR="23F8D416">
        <w:rPr>
          <w:noProof w:val="0"/>
          <w:lang w:val="en-US"/>
        </w:rPr>
        <w:t>flex-direction</w:t>
      </w:r>
      <w:r w:rsidRPr="5FC6A1B1" w:rsidR="23F8D416">
        <w:rPr>
          <w:noProof w:val="0"/>
          <w:lang w:val="en-US"/>
        </w:rPr>
        <w:t xml:space="preserve"> chọn hướng ngang hoặc dọc, </w:t>
      </w:r>
      <w:r w:rsidRPr="5FC6A1B1" w:rsidR="23F8D416">
        <w:rPr>
          <w:noProof w:val="0"/>
          <w:lang w:val="en-US"/>
        </w:rPr>
        <w:t>justify-content</w:t>
      </w:r>
      <w:r w:rsidRPr="5FC6A1B1" w:rsidR="23F8D416">
        <w:rPr>
          <w:noProof w:val="0"/>
          <w:lang w:val="en-US"/>
        </w:rPr>
        <w:t xml:space="preserve"> căn chỉnh theo trục chính với các giá trị như </w:t>
      </w:r>
      <w:r w:rsidRPr="5FC6A1B1" w:rsidR="23F8D416">
        <w:rPr>
          <w:noProof w:val="0"/>
          <w:lang w:val="en-US"/>
        </w:rPr>
        <w:t>center</w:t>
      </w:r>
      <w:r w:rsidRPr="5FC6A1B1" w:rsidR="23F8D416">
        <w:rPr>
          <w:noProof w:val="0"/>
          <w:lang w:val="en-US"/>
        </w:rPr>
        <w:t xml:space="preserve">, </w:t>
      </w:r>
      <w:r w:rsidRPr="5FC6A1B1" w:rsidR="23F8D416">
        <w:rPr>
          <w:noProof w:val="0"/>
          <w:lang w:val="en-US"/>
        </w:rPr>
        <w:t>space-between</w:t>
      </w:r>
      <w:r w:rsidRPr="5FC6A1B1" w:rsidR="23F8D416">
        <w:rPr>
          <w:noProof w:val="0"/>
          <w:lang w:val="en-US"/>
        </w:rPr>
        <w:t xml:space="preserve">, </w:t>
      </w:r>
      <w:r w:rsidRPr="5FC6A1B1" w:rsidR="23F8D416">
        <w:rPr>
          <w:noProof w:val="0"/>
          <w:lang w:val="en-US"/>
        </w:rPr>
        <w:t>align-items</w:t>
      </w:r>
      <w:r w:rsidRPr="5FC6A1B1" w:rsidR="23F8D416">
        <w:rPr>
          <w:noProof w:val="0"/>
          <w:lang w:val="en-US"/>
        </w:rPr>
        <w:t xml:space="preserve"> căn chỉnh theo trục phụ, </w:t>
      </w:r>
      <w:r w:rsidRPr="5FC6A1B1" w:rsidR="23F8D416">
        <w:rPr>
          <w:noProof w:val="0"/>
          <w:lang w:val="en-US"/>
        </w:rPr>
        <w:t>flex-wrap: wrap</w:t>
      </w:r>
      <w:r w:rsidRPr="5FC6A1B1" w:rsidR="23F8D416">
        <w:rPr>
          <w:noProof w:val="0"/>
          <w:lang w:val="en-US"/>
        </w:rPr>
        <w:t xml:space="preserve"> cho phép xuống dòng khi không đủ chỗ, </w:t>
      </w:r>
      <w:r w:rsidRPr="5FC6A1B1" w:rsidR="23F8D416">
        <w:rPr>
          <w:noProof w:val="0"/>
          <w:lang w:val="en-US"/>
        </w:rPr>
        <w:t>gap</w:t>
      </w:r>
      <w:r w:rsidRPr="5FC6A1B1" w:rsidR="23F8D416">
        <w:rPr>
          <w:noProof w:val="0"/>
          <w:lang w:val="en-US"/>
        </w:rPr>
        <w:t xml:space="preserve"> đặt khoảng cách giữa các phần tử con và </w:t>
      </w:r>
      <w:r w:rsidRPr="5FC6A1B1" w:rsidR="23F8D416">
        <w:rPr>
          <w:noProof w:val="0"/>
          <w:lang w:val="en-US"/>
        </w:rPr>
        <w:t>flex: 1</w:t>
      </w:r>
      <w:r w:rsidRPr="5FC6A1B1" w:rsidR="23F8D416">
        <w:rPr>
          <w:noProof w:val="0"/>
          <w:lang w:val="en-US"/>
        </w:rPr>
        <w:t xml:space="preserve"> giúp phần tử tự chia đều không gian.</w:t>
      </w:r>
    </w:p>
    <w:p w:rsidR="33077D89" w:rsidP="5FC6A1B1" w:rsidRDefault="33077D89" w14:paraId="6A600E58" w14:textId="442B4DCE">
      <w:pPr>
        <w:pStyle w:val="Normal"/>
        <w:rPr>
          <w:noProof w:val="0"/>
          <w:lang w:val="en-US"/>
        </w:rPr>
      </w:pPr>
      <w:r w:rsidR="33077D89">
        <w:drawing>
          <wp:inline wp14:editId="6067C42F" wp14:anchorId="33AF2834">
            <wp:extent cx="3086367" cy="3505504"/>
            <wp:effectExtent l="9525" t="9525" r="9525" b="9525"/>
            <wp:docPr id="789302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302902" name="Picture 789302902"/>
                    <pic:cNvPicPr/>
                  </pic:nvPicPr>
                  <pic:blipFill>
                    <a:blip xmlns:r="http://schemas.openxmlformats.org/officeDocument/2006/relationships" r:embed="rId1172616883">
                      <a:extLst>
                        <a:ext uri="{28A0092B-C50C-407E-A947-70E740481C1C}">
                          <a14:useLocalDpi xmlns:a14="http://schemas.microsoft.com/office/drawing/2010/main"/>
                        </a:ext>
                      </a:extLst>
                    </a:blip>
                    <a:stretch>
                      <a:fillRect/>
                    </a:stretch>
                  </pic:blipFill>
                  <pic:spPr>
                    <a:xfrm>
                      <a:off x="0" y="0"/>
                      <a:ext cx="3086367" cy="3505504"/>
                    </a:xfrm>
                    <a:prstGeom prst="rect">
                      <a:avLst/>
                    </a:prstGeom>
                    <a:ln w="9525">
                      <a:solidFill>
                        <a:schemeClr val="tx1"/>
                      </a:solidFill>
                      <a:prstDash val="solid"/>
                    </a:ln>
                  </pic:spPr>
                </pic:pic>
              </a:graphicData>
            </a:graphic>
          </wp:inline>
        </w:drawing>
      </w:r>
    </w:p>
    <w:p w:rsidR="5FC6A1B1" w:rsidP="5FC6A1B1" w:rsidRDefault="5FC6A1B1" w14:paraId="2DB90D0D" w14:textId="6B43DB34">
      <w:pPr>
        <w:pStyle w:val="Normal"/>
        <w:rPr>
          <w:noProof w:val="0"/>
          <w:lang w:val="en-US"/>
        </w:rPr>
      </w:pPr>
    </w:p>
    <w:p w:rsidR="1B83E766" w:rsidP="5FC6A1B1" w:rsidRDefault="1B83E766" w14:paraId="2AB6195B" w14:textId="0AECC8D1">
      <w:pPr>
        <w:pStyle w:val="noidung"/>
        <w:rPr>
          <w:noProof w:val="0"/>
          <w:lang w:val="en-US"/>
        </w:rPr>
      </w:pPr>
      <w:r w:rsidRPr="5FC6A1B1" w:rsidR="1B83E766">
        <w:rPr>
          <w:noProof w:val="0"/>
          <w:lang w:val="en-US"/>
        </w:rPr>
        <w:t>Kết quả</w:t>
      </w:r>
    </w:p>
    <w:p w:rsidR="20B39ECA" w:rsidP="5FC6A1B1" w:rsidRDefault="20B39ECA" w14:paraId="7B812AE8" w14:textId="79C51872">
      <w:pPr>
        <w:pStyle w:val="Normal"/>
        <w:rPr>
          <w:noProof w:val="0"/>
          <w:lang w:val="en-US"/>
        </w:rPr>
      </w:pPr>
      <w:r w:rsidR="20B39ECA">
        <w:drawing>
          <wp:inline wp14:editId="24FA8AB4" wp14:anchorId="426C54B5">
            <wp:extent cx="5581650" cy="476250"/>
            <wp:effectExtent l="9525" t="9525" r="9525" b="9525"/>
            <wp:docPr id="1201948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948199" name="Picture 1201948199"/>
                    <pic:cNvPicPr/>
                  </pic:nvPicPr>
                  <pic:blipFill>
                    <a:blip xmlns:r="http://schemas.openxmlformats.org/officeDocument/2006/relationships" r:embed="rId1873469799">
                      <a:extLst>
                        <a:ext uri="{28A0092B-C50C-407E-A947-70E740481C1C}">
                          <a14:useLocalDpi xmlns:a14="http://schemas.microsoft.com/office/drawing/2010/main"/>
                        </a:ext>
                      </a:extLst>
                    </a:blip>
                    <a:stretch>
                      <a:fillRect/>
                    </a:stretch>
                  </pic:blipFill>
                  <pic:spPr>
                    <a:xfrm>
                      <a:off x="0" y="0"/>
                      <a:ext cx="5581650" cy="476250"/>
                    </a:xfrm>
                    <a:prstGeom prst="rect">
                      <a:avLst/>
                    </a:prstGeom>
                    <a:ln w="9525">
                      <a:solidFill>
                        <a:schemeClr val="tx1"/>
                      </a:solidFill>
                      <a:prstDash val="solid"/>
                    </a:ln>
                  </pic:spPr>
                </pic:pic>
              </a:graphicData>
            </a:graphic>
          </wp:inline>
        </w:drawing>
      </w:r>
    </w:p>
    <w:p w:rsidR="07CDDD2C" w:rsidP="5FC6A1B1" w:rsidRDefault="07CDDD2C" w14:paraId="6F582AD7" w14:textId="61DFE791">
      <w:pPr>
        <w:pStyle w:val="Heading3"/>
        <w:rPr>
          <w:noProof w:val="0"/>
          <w:lang w:val="en-US"/>
        </w:rPr>
      </w:pPr>
      <w:r w:rsidRPr="5FC6A1B1" w:rsidR="07CDDD2C">
        <w:rPr>
          <w:noProof w:val="0"/>
          <w:lang w:val="en-US"/>
        </w:rPr>
        <w:t>Grid</w:t>
      </w:r>
    </w:p>
    <w:p w:rsidR="169A9014" w:rsidP="5FC6A1B1" w:rsidRDefault="169A9014" w14:paraId="3A299FDB" w14:textId="2CBE5882">
      <w:pPr>
        <w:pStyle w:val="noidung"/>
      </w:pPr>
      <w:r w:rsidRPr="5FC6A1B1" w:rsidR="169A9014">
        <w:rPr>
          <w:noProof w:val="0"/>
          <w:lang w:val="en-US"/>
        </w:rPr>
        <w:t xml:space="preserve">Grid là bố cục hai chiều, kích hoạt bằng </w:t>
      </w:r>
      <w:r w:rsidRPr="5FC6A1B1" w:rsidR="169A9014">
        <w:rPr>
          <w:noProof w:val="0"/>
          <w:lang w:val="en-US"/>
        </w:rPr>
        <w:t>display: grid</w:t>
      </w:r>
      <w:r w:rsidRPr="5FC6A1B1" w:rsidR="169A9014">
        <w:rPr>
          <w:noProof w:val="0"/>
          <w:lang w:val="en-US"/>
        </w:rPr>
        <w:t xml:space="preserve">. </w:t>
      </w:r>
      <w:r w:rsidRPr="5FC6A1B1" w:rsidR="169A9014">
        <w:rPr>
          <w:noProof w:val="0"/>
          <w:lang w:val="en-US"/>
        </w:rPr>
        <w:t>grid-template-columns</w:t>
      </w:r>
      <w:r w:rsidRPr="5FC6A1B1" w:rsidR="169A9014">
        <w:rPr>
          <w:noProof w:val="0"/>
          <w:lang w:val="en-US"/>
        </w:rPr>
        <w:t xml:space="preserve"> xác định số cột và kích thước, trong đó </w:t>
      </w:r>
      <w:r w:rsidRPr="5FC6A1B1" w:rsidR="169A9014">
        <w:rPr>
          <w:noProof w:val="0"/>
          <w:lang w:val="en-US"/>
        </w:rPr>
        <w:t>repeat(3, 1fr)</w:t>
      </w:r>
      <w:r w:rsidRPr="5FC6A1B1" w:rsidR="169A9014">
        <w:rPr>
          <w:noProof w:val="0"/>
          <w:lang w:val="en-US"/>
        </w:rPr>
        <w:t xml:space="preserve"> tạo 3 cột bằng nhau. </w:t>
      </w:r>
      <w:r w:rsidRPr="5FC6A1B1" w:rsidR="169A9014">
        <w:rPr>
          <w:noProof w:val="0"/>
          <w:lang w:val="en-US"/>
        </w:rPr>
        <w:t>gap</w:t>
      </w:r>
      <w:r w:rsidRPr="5FC6A1B1" w:rsidR="169A9014">
        <w:rPr>
          <w:noProof w:val="0"/>
          <w:lang w:val="en-US"/>
        </w:rPr>
        <w:t xml:space="preserve"> đặt khoảng cách giữa các ô. Phần tử con có thể dùng </w:t>
      </w:r>
      <w:r w:rsidRPr="5FC6A1B1" w:rsidR="169A9014">
        <w:rPr>
          <w:noProof w:val="0"/>
          <w:lang w:val="en-US"/>
        </w:rPr>
        <w:t>grid-column: span 2</w:t>
      </w:r>
      <w:r w:rsidRPr="5FC6A1B1" w:rsidR="169A9014">
        <w:rPr>
          <w:noProof w:val="0"/>
          <w:lang w:val="en-US"/>
        </w:rPr>
        <w:t xml:space="preserve"> để chiếm nhiều cột hoặc </w:t>
      </w:r>
      <w:r w:rsidRPr="5FC6A1B1" w:rsidR="169A9014">
        <w:rPr>
          <w:noProof w:val="0"/>
          <w:lang w:val="en-US"/>
        </w:rPr>
        <w:t>grid-row: span 2</w:t>
      </w:r>
      <w:r w:rsidRPr="5FC6A1B1" w:rsidR="169A9014">
        <w:rPr>
          <w:noProof w:val="0"/>
          <w:lang w:val="en-US"/>
        </w:rPr>
        <w:t xml:space="preserve"> để chiếm nhiều hàng.</w:t>
      </w:r>
    </w:p>
    <w:p w:rsidR="10FB63C0" w:rsidP="5FC6A1B1" w:rsidRDefault="10FB63C0" w14:paraId="69D46915" w14:textId="1C4E2D30">
      <w:pPr>
        <w:pStyle w:val="Normal"/>
        <w:rPr>
          <w:noProof w:val="0"/>
          <w:lang w:val="en-US"/>
        </w:rPr>
      </w:pPr>
      <w:r w:rsidR="10FB63C0">
        <w:drawing>
          <wp:inline wp14:editId="0411C12A" wp14:anchorId="7FD2954C">
            <wp:extent cx="4198984" cy="3817951"/>
            <wp:effectExtent l="9525" t="9525" r="9525" b="9525"/>
            <wp:docPr id="1281829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829115" name="Picture 1281829115"/>
                    <pic:cNvPicPr/>
                  </pic:nvPicPr>
                  <pic:blipFill>
                    <a:blip xmlns:r="http://schemas.openxmlformats.org/officeDocument/2006/relationships" r:embed="rId2019796411">
                      <a:extLst>
                        <a:ext uri="{28A0092B-C50C-407E-A947-70E740481C1C}">
                          <a14:useLocalDpi xmlns:a14="http://schemas.microsoft.com/office/drawing/2010/main"/>
                        </a:ext>
                      </a:extLst>
                    </a:blip>
                    <a:stretch>
                      <a:fillRect/>
                    </a:stretch>
                  </pic:blipFill>
                  <pic:spPr>
                    <a:xfrm>
                      <a:off x="0" y="0"/>
                      <a:ext cx="4198984" cy="3817951"/>
                    </a:xfrm>
                    <a:prstGeom prst="rect">
                      <a:avLst/>
                    </a:prstGeom>
                    <a:ln w="9525">
                      <a:solidFill>
                        <a:schemeClr val="tx1"/>
                      </a:solidFill>
                      <a:prstDash val="solid"/>
                    </a:ln>
                  </pic:spPr>
                </pic:pic>
              </a:graphicData>
            </a:graphic>
          </wp:inline>
        </w:drawing>
      </w:r>
    </w:p>
    <w:p w:rsidR="5FC6A1B1" w:rsidP="5FC6A1B1" w:rsidRDefault="5FC6A1B1" w14:paraId="70911F2E" w14:textId="785552D0">
      <w:pPr>
        <w:pStyle w:val="Normal"/>
        <w:rPr>
          <w:noProof w:val="0"/>
          <w:lang w:val="en-US"/>
        </w:rPr>
      </w:pPr>
    </w:p>
    <w:p w:rsidR="31C5B373" w:rsidP="5FC6A1B1" w:rsidRDefault="31C5B373" w14:paraId="352C96F3" w14:textId="3B5DC39F">
      <w:pPr>
        <w:pStyle w:val="noidung"/>
        <w:rPr>
          <w:noProof w:val="0"/>
          <w:lang w:val="en-US"/>
        </w:rPr>
      </w:pPr>
      <w:r w:rsidRPr="5FC6A1B1" w:rsidR="31C5B373">
        <w:rPr>
          <w:noProof w:val="0"/>
          <w:lang w:val="en-US"/>
        </w:rPr>
        <w:t xml:space="preserve">Kết </w:t>
      </w:r>
      <w:r w:rsidRPr="5FC6A1B1" w:rsidR="31C5B373">
        <w:rPr>
          <w:noProof w:val="0"/>
          <w:lang w:val="en-US"/>
        </w:rPr>
        <w:t>quả</w:t>
      </w:r>
    </w:p>
    <w:p w:rsidR="4EE1A5D2" w:rsidP="5FC6A1B1" w:rsidRDefault="4EE1A5D2" w14:paraId="68F3CCE8" w14:textId="163C312E">
      <w:pPr>
        <w:pStyle w:val="Normal"/>
        <w:rPr>
          <w:noProof w:val="0"/>
          <w:lang w:val="en-US"/>
        </w:rPr>
      </w:pPr>
      <w:r w:rsidR="4EE1A5D2">
        <w:drawing>
          <wp:inline wp14:editId="1C670184" wp14:anchorId="569E1211">
            <wp:extent cx="5581650" cy="1171575"/>
            <wp:effectExtent l="9525" t="9525" r="9525" b="9525"/>
            <wp:docPr id="240419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419296" name="Picture 240419296"/>
                    <pic:cNvPicPr/>
                  </pic:nvPicPr>
                  <pic:blipFill>
                    <a:blip xmlns:r="http://schemas.openxmlformats.org/officeDocument/2006/relationships" r:embed="rId2057786837">
                      <a:extLst>
                        <a:ext uri="{28A0092B-C50C-407E-A947-70E740481C1C}">
                          <a14:useLocalDpi xmlns:a14="http://schemas.microsoft.com/office/drawing/2010/main"/>
                        </a:ext>
                      </a:extLst>
                    </a:blip>
                    <a:stretch>
                      <a:fillRect/>
                    </a:stretch>
                  </pic:blipFill>
                  <pic:spPr>
                    <a:xfrm>
                      <a:off x="0" y="0"/>
                      <a:ext cx="5581650" cy="1171575"/>
                    </a:xfrm>
                    <a:prstGeom prst="rect">
                      <a:avLst/>
                    </a:prstGeom>
                    <a:ln w="9525">
                      <a:solidFill>
                        <a:schemeClr val="tx1"/>
                      </a:solidFill>
                      <a:prstDash val="solid"/>
                    </a:ln>
                  </pic:spPr>
                </pic:pic>
              </a:graphicData>
            </a:graphic>
          </wp:inline>
        </w:drawing>
      </w:r>
    </w:p>
    <w:p w:rsidR="07CDDD2C" w:rsidP="5FC6A1B1" w:rsidRDefault="07CDDD2C" w14:paraId="73471B90" w14:textId="7CE315FD">
      <w:pPr>
        <w:pStyle w:val="Heading3"/>
        <w:rPr>
          <w:noProof w:val="0"/>
          <w:lang w:val="en-US"/>
        </w:rPr>
      </w:pPr>
      <w:r w:rsidRPr="5FC6A1B1" w:rsidR="07CDDD2C">
        <w:rPr>
          <w:noProof w:val="0"/>
          <w:lang w:val="en-US"/>
        </w:rPr>
        <w:t>Responsive và Media Query</w:t>
      </w:r>
    </w:p>
    <w:p w:rsidR="348E63CF" w:rsidP="5FC6A1B1" w:rsidRDefault="348E63CF" w14:paraId="5A972D69" w14:textId="6DE0E38A">
      <w:pPr>
        <w:pStyle w:val="noidung"/>
      </w:pPr>
      <w:r w:rsidRPr="5FC6A1B1" w:rsidR="348E63CF">
        <w:rPr>
          <w:noProof w:val="0"/>
          <w:lang w:val="en-US"/>
        </w:rPr>
        <w:t xml:space="preserve">Media Query dùng cú pháp </w:t>
      </w:r>
      <w:r w:rsidRPr="5FC6A1B1" w:rsidR="348E63CF">
        <w:rPr>
          <w:noProof w:val="0"/>
          <w:lang w:val="en-US"/>
        </w:rPr>
        <w:t>@media (điều kiện)</w:t>
      </w:r>
      <w:r w:rsidRPr="5FC6A1B1" w:rsidR="348E63CF">
        <w:rPr>
          <w:noProof w:val="0"/>
          <w:lang w:val="en-US"/>
        </w:rPr>
        <w:t xml:space="preserve"> để áp dụng CSS riêng cho từng kích thước màn hình. </w:t>
      </w:r>
      <w:r w:rsidRPr="5FC6A1B1" w:rsidR="348E63CF">
        <w:rPr>
          <w:noProof w:val="0"/>
          <w:lang w:val="en-US"/>
        </w:rPr>
        <w:t>max-width</w:t>
      </w:r>
      <w:r w:rsidRPr="5FC6A1B1" w:rsidR="348E63CF">
        <w:rPr>
          <w:noProof w:val="0"/>
          <w:lang w:val="en-US"/>
        </w:rPr>
        <w:t xml:space="preserve"> áp dụng khi màn hình nhỏ hơn giá trị chỉ định, </w:t>
      </w:r>
      <w:r w:rsidRPr="5FC6A1B1" w:rsidR="348E63CF">
        <w:rPr>
          <w:noProof w:val="0"/>
          <w:lang w:val="en-US"/>
        </w:rPr>
        <w:t>min-width</w:t>
      </w:r>
      <w:r w:rsidRPr="5FC6A1B1" w:rsidR="348E63CF">
        <w:rPr>
          <w:noProof w:val="0"/>
          <w:lang w:val="en-US"/>
        </w:rPr>
        <w:t xml:space="preserve"> áp dụng khi màn hình lớn hơn. Các breakpoint phổ biến là 576px cho điện thoại, 768px cho máy tính bảng và 1024px cho laptop.</w:t>
      </w:r>
    </w:p>
    <w:p w:rsidR="44CDD767" w:rsidP="5FC6A1B1" w:rsidRDefault="44CDD767" w14:paraId="588A0555" w14:textId="3AB133BC">
      <w:pPr>
        <w:pStyle w:val="Normal"/>
        <w:rPr>
          <w:noProof w:val="0"/>
          <w:lang w:val="en-US"/>
        </w:rPr>
      </w:pPr>
      <w:r w:rsidR="44CDD767">
        <w:drawing>
          <wp:inline wp14:editId="7236E8A2" wp14:anchorId="07C6A777">
            <wp:extent cx="4427604" cy="3429297"/>
            <wp:effectExtent l="9525" t="9525" r="9525" b="9525"/>
            <wp:docPr id="1859818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818976" name="Picture 1859818976"/>
                    <pic:cNvPicPr/>
                  </pic:nvPicPr>
                  <pic:blipFill>
                    <a:blip xmlns:r="http://schemas.openxmlformats.org/officeDocument/2006/relationships" r:embed="rId840872199">
                      <a:extLst>
                        <a:ext uri="{28A0092B-C50C-407E-A947-70E740481C1C}">
                          <a14:useLocalDpi xmlns:a14="http://schemas.microsoft.com/office/drawing/2010/main"/>
                        </a:ext>
                      </a:extLst>
                    </a:blip>
                    <a:stretch>
                      <a:fillRect/>
                    </a:stretch>
                  </pic:blipFill>
                  <pic:spPr>
                    <a:xfrm>
                      <a:off x="0" y="0"/>
                      <a:ext cx="4427604" cy="3429297"/>
                    </a:xfrm>
                    <a:prstGeom prst="rect">
                      <a:avLst/>
                    </a:prstGeom>
                    <a:ln w="9525">
                      <a:solidFill>
                        <a:schemeClr val="tx1"/>
                      </a:solidFill>
                      <a:prstDash val="solid"/>
                    </a:ln>
                  </pic:spPr>
                </pic:pic>
              </a:graphicData>
            </a:graphic>
          </wp:inline>
        </w:drawing>
      </w:r>
    </w:p>
    <w:p w:rsidR="5FE26129" w:rsidP="5FC6A1B1" w:rsidRDefault="5FE26129" w14:paraId="4DA0A7D0" w14:textId="1E1E73CC">
      <w:pPr>
        <w:pStyle w:val="noidung"/>
        <w:rPr>
          <w:noProof w:val="0"/>
          <w:lang w:val="en-US"/>
        </w:rPr>
      </w:pPr>
      <w:r w:rsidRPr="5FC6A1B1" w:rsidR="5FE26129">
        <w:rPr>
          <w:noProof w:val="0"/>
          <w:lang w:val="en-US"/>
        </w:rPr>
        <w:t>Kết quả</w:t>
      </w:r>
    </w:p>
    <w:p w:rsidR="5FE26129" w:rsidP="5FC6A1B1" w:rsidRDefault="5FE26129" w14:paraId="0978E552" w14:textId="01E66B91">
      <w:pPr>
        <w:pStyle w:val="Normal"/>
        <w:rPr>
          <w:noProof w:val="0"/>
          <w:lang w:val="en-US"/>
        </w:rPr>
      </w:pPr>
      <w:r w:rsidR="5FE26129">
        <w:drawing>
          <wp:inline wp14:editId="4D7EBF73" wp14:anchorId="20808F17">
            <wp:extent cx="5581650" cy="476250"/>
            <wp:effectExtent l="9525" t="9525" r="9525" b="9525"/>
            <wp:docPr id="422604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604570" name="Picture 422604570"/>
                    <pic:cNvPicPr/>
                  </pic:nvPicPr>
                  <pic:blipFill>
                    <a:blip xmlns:r="http://schemas.openxmlformats.org/officeDocument/2006/relationships" r:embed="rId1497725984">
                      <a:extLst>
                        <a:ext uri="{28A0092B-C50C-407E-A947-70E740481C1C}">
                          <a14:useLocalDpi xmlns:a14="http://schemas.microsoft.com/office/drawing/2010/main"/>
                        </a:ext>
                      </a:extLst>
                    </a:blip>
                    <a:stretch>
                      <a:fillRect/>
                    </a:stretch>
                  </pic:blipFill>
                  <pic:spPr>
                    <a:xfrm>
                      <a:off x="0" y="0"/>
                      <a:ext cx="5581650" cy="476250"/>
                    </a:xfrm>
                    <a:prstGeom prst="rect">
                      <a:avLst/>
                    </a:prstGeom>
                    <a:ln w="9525">
                      <a:solidFill>
                        <a:schemeClr val="tx1"/>
                      </a:solidFill>
                      <a:prstDash val="solid"/>
                    </a:ln>
                  </pic:spPr>
                </pic:pic>
              </a:graphicData>
            </a:graphic>
          </wp:inline>
        </w:drawing>
      </w:r>
    </w:p>
    <w:p w:rsidR="4CB615AE" w:rsidP="59435524" w:rsidRDefault="4CB615AE" w14:paraId="10135183" w14:textId="255E3264">
      <w:pPr>
        <w:pStyle w:val="Heading2"/>
        <w:rPr/>
      </w:pPr>
      <w:bookmarkStart w:name="_Toc1415618494" w:id="1525456203"/>
      <w:bookmarkStart w:name="_Toc160587722" w:id="21897975"/>
      <w:r w:rsidR="4CB615AE">
        <w:rPr/>
        <w:t>Bootstrap</w:t>
      </w:r>
      <w:bookmarkEnd w:id="1525456203"/>
      <w:bookmarkEnd w:id="21897975"/>
    </w:p>
    <w:p w:rsidR="6FDBC4E2" w:rsidP="5FC6A1B1" w:rsidRDefault="6FDBC4E2" w14:paraId="0C747B96" w14:textId="1505B9E2">
      <w:pPr>
        <w:pStyle w:val="Heading3"/>
        <w:rPr/>
      </w:pPr>
      <w:r w:rsidRPr="5FC6A1B1" w:rsidR="6FDBC4E2">
        <w:rPr>
          <w:noProof w:val="0"/>
          <w:lang w:val="en-US"/>
        </w:rPr>
        <w:t>Bootstrap là gì?</w:t>
      </w:r>
    </w:p>
    <w:p w:rsidR="6FDBC4E2" w:rsidP="5FC6A1B1" w:rsidRDefault="6FDBC4E2" w14:paraId="4017BE4D" w14:textId="0A88C055">
      <w:pPr>
        <w:pStyle w:val="noidung"/>
      </w:pPr>
      <w:r w:rsidRPr="5FC6A1B1" w:rsidR="6FDBC4E2">
        <w:rPr>
          <w:noProof w:val="0"/>
          <w:lang w:val="en-US"/>
        </w:rPr>
        <w:t>Bootstrap là một framework CSS mã nguồn mở được phát triển bởi Twitter, giúp xây dựng giao diện web nhanh chóng và đồng nhất. Bootstrap cung cấp sẵn hệ thống lưới, các thành phần giao diện như nút bấm, thanh điều hướng, biểu mẫu và nhiều tiện ích CSS khác, giúp lập trình viên tiết kiệm thời gian thiết kế và đảm bảo tính tương thích đa thiết bị.</w:t>
      </w:r>
    </w:p>
    <w:p w:rsidR="2858A6A4" w:rsidP="5FC6A1B1" w:rsidRDefault="2858A6A4" w14:paraId="4E3E76FD" w14:textId="1F8DA225">
      <w:pPr>
        <w:pStyle w:val="Heading3"/>
        <w:rPr>
          <w:noProof w:val="0"/>
          <w:lang w:val="en-US"/>
        </w:rPr>
      </w:pPr>
      <w:r w:rsidRPr="5FC6A1B1" w:rsidR="2858A6A4">
        <w:rPr>
          <w:noProof w:val="0"/>
          <w:lang w:val="en-US"/>
        </w:rPr>
        <w:t>Cách nhúng Bootstrap</w:t>
      </w:r>
    </w:p>
    <w:p w:rsidR="2858A6A4" w:rsidP="5FC6A1B1" w:rsidRDefault="2858A6A4" w14:paraId="654AD2CF" w14:textId="2BDB1C10">
      <w:pPr>
        <w:pStyle w:val="noidung"/>
      </w:pPr>
      <w:r w:rsidRPr="5FC6A1B1" w:rsidR="2858A6A4">
        <w:rPr>
          <w:noProof w:val="0"/>
          <w:lang w:val="en-US"/>
        </w:rPr>
        <w:t xml:space="preserve">Để sử dụng Bootstrap, liên kết thư viện qua CDN trong thẻ </w:t>
      </w:r>
      <w:r w:rsidRPr="5FC6A1B1" w:rsidR="2858A6A4">
        <w:rPr>
          <w:noProof w:val="0"/>
          <w:lang w:val="en-US"/>
        </w:rPr>
        <w:t>&lt;head&gt;</w:t>
      </w:r>
      <w:r w:rsidRPr="5FC6A1B1" w:rsidR="2858A6A4">
        <w:rPr>
          <w:noProof w:val="0"/>
          <w:lang w:val="en-US"/>
        </w:rPr>
        <w:t>:</w:t>
      </w:r>
    </w:p>
    <w:p w:rsidR="2858A6A4" w:rsidP="5FC6A1B1" w:rsidRDefault="2858A6A4" w14:paraId="5E5A29EE" w14:textId="62B6D57D">
      <w:pPr>
        <w:pStyle w:val="Normal"/>
        <w:rPr>
          <w:rFonts w:ascii="Times New Roman" w:hAnsi="Times New Roman" w:eastAsia="Times New Roman" w:cs="Times New Roman"/>
          <w:noProof w:val="0"/>
          <w:sz w:val="26"/>
          <w:szCs w:val="26"/>
          <w:lang w:val="en-US"/>
        </w:rPr>
      </w:pPr>
      <w:r w:rsidR="2858A6A4">
        <w:drawing>
          <wp:inline wp14:editId="3719EBD9" wp14:anchorId="54DFE75A">
            <wp:extent cx="5581650" cy="1047750"/>
            <wp:effectExtent l="9525" t="9525" r="9525" b="9525"/>
            <wp:docPr id="1546781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781538" name="Picture 1546781538"/>
                    <pic:cNvPicPr/>
                  </pic:nvPicPr>
                  <pic:blipFill>
                    <a:blip xmlns:r="http://schemas.openxmlformats.org/officeDocument/2006/relationships" r:embed="rId218028425">
                      <a:extLst>
                        <a:ext uri="{28A0092B-C50C-407E-A947-70E740481C1C}">
                          <a14:useLocalDpi xmlns:a14="http://schemas.microsoft.com/office/drawing/2010/main"/>
                        </a:ext>
                      </a:extLst>
                    </a:blip>
                    <a:stretch>
                      <a:fillRect/>
                    </a:stretch>
                  </pic:blipFill>
                  <pic:spPr>
                    <a:xfrm>
                      <a:off x="0" y="0"/>
                      <a:ext cx="5581650" cy="1047750"/>
                    </a:xfrm>
                    <a:prstGeom prst="rect">
                      <a:avLst/>
                    </a:prstGeom>
                    <a:ln w="9525">
                      <a:solidFill>
                        <a:schemeClr val="tx1"/>
                      </a:solidFill>
                      <a:prstDash val="solid"/>
                    </a:ln>
                  </pic:spPr>
                </pic:pic>
              </a:graphicData>
            </a:graphic>
          </wp:inline>
        </w:drawing>
      </w:r>
    </w:p>
    <w:p w:rsidR="2858A6A4" w:rsidP="5FC6A1B1" w:rsidRDefault="2858A6A4" w14:paraId="5AF7F318" w14:textId="2A3EA4F1">
      <w:pPr>
        <w:pStyle w:val="Heading3"/>
        <w:rPr>
          <w:noProof w:val="0"/>
          <w:lang w:val="en-US"/>
        </w:rPr>
      </w:pPr>
      <w:r w:rsidRPr="5FC6A1B1" w:rsidR="2858A6A4">
        <w:rPr>
          <w:noProof w:val="0"/>
          <w:lang w:val="en-US"/>
        </w:rPr>
        <w:t>Hệ thống lưới (Grid System)</w:t>
      </w:r>
    </w:p>
    <w:p w:rsidR="2858A6A4" w:rsidP="5FC6A1B1" w:rsidRDefault="2858A6A4" w14:paraId="1B980D95" w14:textId="0159BF5E">
      <w:pPr>
        <w:pStyle w:val="noidung"/>
      </w:pPr>
      <w:r w:rsidRPr="5FC6A1B1" w:rsidR="2858A6A4">
        <w:rPr>
          <w:noProof w:val="0"/>
          <w:lang w:val="en-US"/>
        </w:rPr>
        <w:t xml:space="preserve">Bootstrap chia </w:t>
      </w:r>
      <w:r w:rsidRPr="5FC6A1B1" w:rsidR="2858A6A4">
        <w:rPr>
          <w:noProof w:val="0"/>
          <w:lang w:val="en-US"/>
        </w:rPr>
        <w:t>trang</w:t>
      </w:r>
      <w:r w:rsidRPr="5FC6A1B1" w:rsidR="2858A6A4">
        <w:rPr>
          <w:noProof w:val="0"/>
          <w:lang w:val="en-US"/>
        </w:rPr>
        <w:t xml:space="preserve"> </w:t>
      </w:r>
      <w:r w:rsidRPr="5FC6A1B1" w:rsidR="2858A6A4">
        <w:rPr>
          <w:noProof w:val="0"/>
          <w:lang w:val="en-US"/>
        </w:rPr>
        <w:t>thành</w:t>
      </w:r>
      <w:r w:rsidRPr="5FC6A1B1" w:rsidR="2858A6A4">
        <w:rPr>
          <w:noProof w:val="0"/>
          <w:lang w:val="en-US"/>
        </w:rPr>
        <w:t xml:space="preserve"> 12 </w:t>
      </w:r>
      <w:r w:rsidRPr="5FC6A1B1" w:rsidR="2858A6A4">
        <w:rPr>
          <w:noProof w:val="0"/>
          <w:lang w:val="en-US"/>
        </w:rPr>
        <w:t>cột</w:t>
      </w:r>
      <w:r w:rsidRPr="5FC6A1B1" w:rsidR="2858A6A4">
        <w:rPr>
          <w:noProof w:val="0"/>
          <w:lang w:val="en-US"/>
        </w:rPr>
        <w:t xml:space="preserve">, </w:t>
      </w:r>
      <w:r w:rsidRPr="5FC6A1B1" w:rsidR="2858A6A4">
        <w:rPr>
          <w:noProof w:val="0"/>
          <w:lang w:val="en-US"/>
        </w:rPr>
        <w:t>dùng</w:t>
      </w:r>
      <w:r w:rsidRPr="5FC6A1B1" w:rsidR="2858A6A4">
        <w:rPr>
          <w:noProof w:val="0"/>
          <w:lang w:val="en-US"/>
        </w:rPr>
        <w:t xml:space="preserve"> </w:t>
      </w:r>
      <w:r w:rsidRPr="5FC6A1B1" w:rsidR="2858A6A4">
        <w:rPr>
          <w:noProof w:val="0"/>
          <w:lang w:val="en-US"/>
        </w:rPr>
        <w:t>các</w:t>
      </w:r>
      <w:r w:rsidRPr="5FC6A1B1" w:rsidR="2858A6A4">
        <w:rPr>
          <w:noProof w:val="0"/>
          <w:lang w:val="en-US"/>
        </w:rPr>
        <w:t xml:space="preserve"> </w:t>
      </w:r>
      <w:r w:rsidRPr="5FC6A1B1" w:rsidR="2858A6A4">
        <w:rPr>
          <w:noProof w:val="0"/>
          <w:lang w:val="en-US"/>
        </w:rPr>
        <w:t>lớp</w:t>
      </w:r>
      <w:r w:rsidRPr="5FC6A1B1" w:rsidR="2858A6A4">
        <w:rPr>
          <w:noProof w:val="0"/>
          <w:lang w:val="en-US"/>
        </w:rPr>
        <w:t xml:space="preserve"> col- </w:t>
      </w:r>
      <w:r w:rsidRPr="5FC6A1B1" w:rsidR="2858A6A4">
        <w:rPr>
          <w:noProof w:val="0"/>
          <w:lang w:val="en-US"/>
        </w:rPr>
        <w:t>để</w:t>
      </w:r>
      <w:r w:rsidRPr="5FC6A1B1" w:rsidR="2858A6A4">
        <w:rPr>
          <w:noProof w:val="0"/>
          <w:lang w:val="en-US"/>
        </w:rPr>
        <w:t xml:space="preserve"> </w:t>
      </w:r>
      <w:r w:rsidRPr="5FC6A1B1" w:rsidR="2858A6A4">
        <w:rPr>
          <w:noProof w:val="0"/>
          <w:lang w:val="en-US"/>
        </w:rPr>
        <w:t>bố</w:t>
      </w:r>
      <w:r w:rsidRPr="5FC6A1B1" w:rsidR="2858A6A4">
        <w:rPr>
          <w:noProof w:val="0"/>
          <w:lang w:val="en-US"/>
        </w:rPr>
        <w:t xml:space="preserve"> </w:t>
      </w:r>
      <w:r w:rsidRPr="5FC6A1B1" w:rsidR="2858A6A4">
        <w:rPr>
          <w:noProof w:val="0"/>
          <w:lang w:val="en-US"/>
        </w:rPr>
        <w:t>trí</w:t>
      </w:r>
      <w:r w:rsidRPr="5FC6A1B1" w:rsidR="2858A6A4">
        <w:rPr>
          <w:noProof w:val="0"/>
          <w:lang w:val="en-US"/>
        </w:rPr>
        <w:t xml:space="preserve"> </w:t>
      </w:r>
      <w:r w:rsidRPr="5FC6A1B1" w:rsidR="2858A6A4">
        <w:rPr>
          <w:noProof w:val="0"/>
          <w:lang w:val="en-US"/>
        </w:rPr>
        <w:t>nội</w:t>
      </w:r>
      <w:r w:rsidRPr="5FC6A1B1" w:rsidR="2858A6A4">
        <w:rPr>
          <w:noProof w:val="0"/>
          <w:lang w:val="en-US"/>
        </w:rPr>
        <w:t xml:space="preserve"> dung </w:t>
      </w:r>
      <w:r w:rsidRPr="5FC6A1B1" w:rsidR="2858A6A4">
        <w:rPr>
          <w:noProof w:val="0"/>
          <w:lang w:val="en-US"/>
        </w:rPr>
        <w:t>theo</w:t>
      </w:r>
      <w:r w:rsidRPr="5FC6A1B1" w:rsidR="2858A6A4">
        <w:rPr>
          <w:noProof w:val="0"/>
          <w:lang w:val="en-US"/>
        </w:rPr>
        <w:t xml:space="preserve"> </w:t>
      </w:r>
      <w:r w:rsidRPr="5FC6A1B1" w:rsidR="2858A6A4">
        <w:rPr>
          <w:noProof w:val="0"/>
          <w:lang w:val="en-US"/>
        </w:rPr>
        <w:t>tỉ</w:t>
      </w:r>
      <w:r w:rsidRPr="5FC6A1B1" w:rsidR="2858A6A4">
        <w:rPr>
          <w:noProof w:val="0"/>
          <w:lang w:val="en-US"/>
        </w:rPr>
        <w:t xml:space="preserve"> </w:t>
      </w:r>
      <w:r w:rsidRPr="5FC6A1B1" w:rsidR="2858A6A4">
        <w:rPr>
          <w:noProof w:val="0"/>
          <w:lang w:val="en-US"/>
        </w:rPr>
        <w:t>lệ</w:t>
      </w:r>
      <w:r w:rsidRPr="5FC6A1B1" w:rsidR="2858A6A4">
        <w:rPr>
          <w:noProof w:val="0"/>
          <w:lang w:val="en-US"/>
        </w:rPr>
        <w:t xml:space="preserve"> </w:t>
      </w:r>
      <w:r w:rsidRPr="5FC6A1B1" w:rsidR="2858A6A4">
        <w:rPr>
          <w:noProof w:val="0"/>
          <w:lang w:val="en-US"/>
        </w:rPr>
        <w:t>mong</w:t>
      </w:r>
      <w:r w:rsidRPr="5FC6A1B1" w:rsidR="2858A6A4">
        <w:rPr>
          <w:noProof w:val="0"/>
          <w:lang w:val="en-US"/>
        </w:rPr>
        <w:t xml:space="preserve"> </w:t>
      </w:r>
      <w:r w:rsidRPr="5FC6A1B1" w:rsidR="2858A6A4">
        <w:rPr>
          <w:noProof w:val="0"/>
          <w:lang w:val="en-US"/>
        </w:rPr>
        <w:t>muốn</w:t>
      </w:r>
      <w:r w:rsidRPr="5FC6A1B1" w:rsidR="2858A6A4">
        <w:rPr>
          <w:noProof w:val="0"/>
          <w:lang w:val="en-US"/>
        </w:rPr>
        <w:t xml:space="preserve">. Các </w:t>
      </w:r>
      <w:r w:rsidRPr="5FC6A1B1" w:rsidR="2858A6A4">
        <w:rPr>
          <w:noProof w:val="0"/>
          <w:lang w:val="en-US"/>
        </w:rPr>
        <w:t>lớp</w:t>
      </w:r>
      <w:r w:rsidRPr="5FC6A1B1" w:rsidR="2858A6A4">
        <w:rPr>
          <w:noProof w:val="0"/>
          <w:lang w:val="en-US"/>
        </w:rPr>
        <w:t xml:space="preserve"> col-</w:t>
      </w:r>
      <w:r w:rsidRPr="5FC6A1B1" w:rsidR="2858A6A4">
        <w:rPr>
          <w:noProof w:val="0"/>
          <w:lang w:val="en-US"/>
        </w:rPr>
        <w:t>sm</w:t>
      </w:r>
      <w:r w:rsidRPr="5FC6A1B1" w:rsidR="2858A6A4">
        <w:rPr>
          <w:noProof w:val="0"/>
          <w:lang w:val="en-US"/>
        </w:rPr>
        <w:t>-, col-</w:t>
      </w:r>
      <w:r w:rsidRPr="5FC6A1B1" w:rsidR="2858A6A4">
        <w:rPr>
          <w:noProof w:val="0"/>
          <w:lang w:val="en-US"/>
        </w:rPr>
        <w:t xml:space="preserve">md-, col-lg- </w:t>
      </w:r>
      <w:r w:rsidRPr="5FC6A1B1" w:rsidR="2858A6A4">
        <w:rPr>
          <w:noProof w:val="0"/>
          <w:lang w:val="en-US"/>
        </w:rPr>
        <w:t>giúp</w:t>
      </w:r>
      <w:r w:rsidRPr="5FC6A1B1" w:rsidR="2858A6A4">
        <w:rPr>
          <w:noProof w:val="0"/>
          <w:lang w:val="en-US"/>
        </w:rPr>
        <w:t xml:space="preserve"> </w:t>
      </w:r>
      <w:r w:rsidRPr="5FC6A1B1" w:rsidR="2858A6A4">
        <w:rPr>
          <w:noProof w:val="0"/>
          <w:lang w:val="en-US"/>
        </w:rPr>
        <w:t>bố</w:t>
      </w:r>
      <w:r w:rsidRPr="5FC6A1B1" w:rsidR="2858A6A4">
        <w:rPr>
          <w:noProof w:val="0"/>
          <w:lang w:val="en-US"/>
        </w:rPr>
        <w:t xml:space="preserve"> </w:t>
      </w:r>
      <w:r w:rsidRPr="5FC6A1B1" w:rsidR="2858A6A4">
        <w:rPr>
          <w:noProof w:val="0"/>
          <w:lang w:val="en-US"/>
        </w:rPr>
        <w:t>cục</w:t>
      </w:r>
      <w:r w:rsidRPr="5FC6A1B1" w:rsidR="2858A6A4">
        <w:rPr>
          <w:noProof w:val="0"/>
          <w:lang w:val="en-US"/>
        </w:rPr>
        <w:t xml:space="preserve"> </w:t>
      </w:r>
      <w:r w:rsidRPr="5FC6A1B1" w:rsidR="2858A6A4">
        <w:rPr>
          <w:noProof w:val="0"/>
          <w:lang w:val="en-US"/>
        </w:rPr>
        <w:t>tự</w:t>
      </w:r>
      <w:r w:rsidRPr="5FC6A1B1" w:rsidR="2858A6A4">
        <w:rPr>
          <w:noProof w:val="0"/>
          <w:lang w:val="en-US"/>
        </w:rPr>
        <w:t xml:space="preserve"> </w:t>
      </w:r>
      <w:r w:rsidRPr="5FC6A1B1" w:rsidR="2858A6A4">
        <w:rPr>
          <w:noProof w:val="0"/>
          <w:lang w:val="en-US"/>
        </w:rPr>
        <w:t>động</w:t>
      </w:r>
      <w:r w:rsidRPr="5FC6A1B1" w:rsidR="2858A6A4">
        <w:rPr>
          <w:noProof w:val="0"/>
          <w:lang w:val="en-US"/>
        </w:rPr>
        <w:t xml:space="preserve"> </w:t>
      </w:r>
      <w:r w:rsidRPr="5FC6A1B1" w:rsidR="2858A6A4">
        <w:rPr>
          <w:noProof w:val="0"/>
          <w:lang w:val="en-US"/>
        </w:rPr>
        <w:t>thay</w:t>
      </w:r>
      <w:r w:rsidRPr="5FC6A1B1" w:rsidR="2858A6A4">
        <w:rPr>
          <w:noProof w:val="0"/>
          <w:lang w:val="en-US"/>
        </w:rPr>
        <w:t xml:space="preserve"> </w:t>
      </w:r>
      <w:r w:rsidRPr="5FC6A1B1" w:rsidR="2858A6A4">
        <w:rPr>
          <w:noProof w:val="0"/>
          <w:lang w:val="en-US"/>
        </w:rPr>
        <w:t>đổi</w:t>
      </w:r>
      <w:r w:rsidRPr="5FC6A1B1" w:rsidR="2858A6A4">
        <w:rPr>
          <w:noProof w:val="0"/>
          <w:lang w:val="en-US"/>
        </w:rPr>
        <w:t xml:space="preserve"> </w:t>
      </w:r>
      <w:r w:rsidRPr="5FC6A1B1" w:rsidR="2858A6A4">
        <w:rPr>
          <w:noProof w:val="0"/>
          <w:lang w:val="en-US"/>
        </w:rPr>
        <w:t>theo</w:t>
      </w:r>
      <w:r w:rsidRPr="5FC6A1B1" w:rsidR="2858A6A4">
        <w:rPr>
          <w:noProof w:val="0"/>
          <w:lang w:val="en-US"/>
        </w:rPr>
        <w:t xml:space="preserve"> </w:t>
      </w:r>
      <w:r w:rsidRPr="5FC6A1B1" w:rsidR="2858A6A4">
        <w:rPr>
          <w:noProof w:val="0"/>
          <w:lang w:val="en-US"/>
        </w:rPr>
        <w:t>kích</w:t>
      </w:r>
      <w:r w:rsidRPr="5FC6A1B1" w:rsidR="2858A6A4">
        <w:rPr>
          <w:noProof w:val="0"/>
          <w:lang w:val="en-US"/>
        </w:rPr>
        <w:t xml:space="preserve"> </w:t>
      </w:r>
      <w:r w:rsidRPr="5FC6A1B1" w:rsidR="2858A6A4">
        <w:rPr>
          <w:noProof w:val="0"/>
          <w:lang w:val="en-US"/>
        </w:rPr>
        <w:t>thước</w:t>
      </w:r>
      <w:r w:rsidRPr="5FC6A1B1" w:rsidR="2858A6A4">
        <w:rPr>
          <w:noProof w:val="0"/>
          <w:lang w:val="en-US"/>
        </w:rPr>
        <w:t xml:space="preserve"> </w:t>
      </w:r>
      <w:r w:rsidRPr="5FC6A1B1" w:rsidR="2858A6A4">
        <w:rPr>
          <w:noProof w:val="0"/>
          <w:lang w:val="en-US"/>
        </w:rPr>
        <w:t>màn</w:t>
      </w:r>
      <w:r w:rsidRPr="5FC6A1B1" w:rsidR="2858A6A4">
        <w:rPr>
          <w:noProof w:val="0"/>
          <w:lang w:val="en-US"/>
        </w:rPr>
        <w:t xml:space="preserve"> </w:t>
      </w:r>
      <w:r w:rsidRPr="5FC6A1B1" w:rsidR="2858A6A4">
        <w:rPr>
          <w:noProof w:val="0"/>
          <w:lang w:val="en-US"/>
        </w:rPr>
        <w:t>hình</w:t>
      </w:r>
      <w:r w:rsidRPr="5FC6A1B1" w:rsidR="2858A6A4">
        <w:rPr>
          <w:noProof w:val="0"/>
          <w:lang w:val="en-US"/>
        </w:rPr>
        <w:t>.</w:t>
      </w:r>
    </w:p>
    <w:p w:rsidR="2858A6A4" w:rsidP="5FC6A1B1" w:rsidRDefault="2858A6A4" w14:paraId="257C9C90" w14:textId="3754B3CD">
      <w:pPr>
        <w:pStyle w:val="Normal"/>
        <w:rPr>
          <w:rFonts w:ascii="Times New Roman" w:hAnsi="Times New Roman" w:eastAsia="Times New Roman" w:cs="Times New Roman"/>
          <w:noProof w:val="0"/>
          <w:sz w:val="26"/>
          <w:szCs w:val="26"/>
          <w:lang w:val="en-US"/>
        </w:rPr>
      </w:pPr>
      <w:r w:rsidR="2858A6A4">
        <w:drawing>
          <wp:inline wp14:editId="134C4CF6" wp14:anchorId="77D612AB">
            <wp:extent cx="4130398" cy="2446232"/>
            <wp:effectExtent l="9525" t="9525" r="9525" b="9525"/>
            <wp:docPr id="576520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520426" name="Picture 576520426"/>
                    <pic:cNvPicPr/>
                  </pic:nvPicPr>
                  <pic:blipFill>
                    <a:blip xmlns:r="http://schemas.openxmlformats.org/officeDocument/2006/relationships" r:embed="rId1216286535">
                      <a:extLst>
                        <a:ext uri="{28A0092B-C50C-407E-A947-70E740481C1C}">
                          <a14:useLocalDpi xmlns:a14="http://schemas.microsoft.com/office/drawing/2010/main"/>
                        </a:ext>
                      </a:extLst>
                    </a:blip>
                    <a:stretch>
                      <a:fillRect/>
                    </a:stretch>
                  </pic:blipFill>
                  <pic:spPr>
                    <a:xfrm>
                      <a:off x="0" y="0"/>
                      <a:ext cx="4130398" cy="2446232"/>
                    </a:xfrm>
                    <a:prstGeom prst="rect">
                      <a:avLst/>
                    </a:prstGeom>
                    <a:ln w="9525">
                      <a:solidFill>
                        <a:schemeClr val="tx1"/>
                      </a:solidFill>
                      <a:prstDash val="solid"/>
                    </a:ln>
                  </pic:spPr>
                </pic:pic>
              </a:graphicData>
            </a:graphic>
          </wp:inline>
        </w:drawing>
      </w:r>
    </w:p>
    <w:p w:rsidR="4385C1D0" w:rsidP="5FC6A1B1" w:rsidRDefault="4385C1D0" w14:paraId="01BA32BB" w14:textId="452D7A4F">
      <w:pPr>
        <w:pStyle w:val="Normal"/>
        <w:rPr>
          <w:rFonts w:ascii="Times New Roman" w:hAnsi="Times New Roman" w:eastAsia="Times New Roman" w:cs="Times New Roman"/>
          <w:noProof w:val="0"/>
          <w:sz w:val="26"/>
          <w:szCs w:val="26"/>
          <w:lang w:val="en-US"/>
        </w:rPr>
      </w:pPr>
      <w:r w:rsidRPr="5FC6A1B1" w:rsidR="4385C1D0">
        <w:rPr>
          <w:rFonts w:ascii="Times New Roman" w:hAnsi="Times New Roman" w:eastAsia="Times New Roman" w:cs="Times New Roman"/>
          <w:noProof w:val="0"/>
          <w:sz w:val="26"/>
          <w:szCs w:val="26"/>
          <w:lang w:val="en-US"/>
        </w:rPr>
        <w:t>Kết</w:t>
      </w:r>
      <w:r w:rsidRPr="5FC6A1B1" w:rsidR="4385C1D0">
        <w:rPr>
          <w:rFonts w:ascii="Times New Roman" w:hAnsi="Times New Roman" w:eastAsia="Times New Roman" w:cs="Times New Roman"/>
          <w:noProof w:val="0"/>
          <w:sz w:val="26"/>
          <w:szCs w:val="26"/>
          <w:lang w:val="en-US"/>
        </w:rPr>
        <w:t xml:space="preserve"> quả</w:t>
      </w:r>
    </w:p>
    <w:p w:rsidR="4385C1D0" w:rsidP="5FC6A1B1" w:rsidRDefault="4385C1D0" w14:paraId="21C80AB8" w14:textId="7459DCB1">
      <w:pPr>
        <w:pStyle w:val="Normal"/>
        <w:rPr>
          <w:rFonts w:ascii="Times New Roman" w:hAnsi="Times New Roman" w:eastAsia="Times New Roman" w:cs="Times New Roman"/>
          <w:noProof w:val="0"/>
          <w:sz w:val="26"/>
          <w:szCs w:val="26"/>
          <w:lang w:val="en-US"/>
        </w:rPr>
      </w:pPr>
      <w:r w:rsidR="4385C1D0">
        <w:drawing>
          <wp:inline wp14:editId="0C608246" wp14:anchorId="3CB1BCC7">
            <wp:extent cx="5581650" cy="1181100"/>
            <wp:effectExtent l="9525" t="9525" r="9525" b="9525"/>
            <wp:docPr id="25160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606667" name="Picture 251606667"/>
                    <pic:cNvPicPr/>
                  </pic:nvPicPr>
                  <pic:blipFill>
                    <a:blip xmlns:r="http://schemas.openxmlformats.org/officeDocument/2006/relationships" r:embed="rId770966847">
                      <a:extLst>
                        <a:ext uri="{28A0092B-C50C-407E-A947-70E740481C1C}">
                          <a14:useLocalDpi xmlns:a14="http://schemas.microsoft.com/office/drawing/2010/main"/>
                        </a:ext>
                      </a:extLst>
                    </a:blip>
                    <a:stretch>
                      <a:fillRect/>
                    </a:stretch>
                  </pic:blipFill>
                  <pic:spPr>
                    <a:xfrm>
                      <a:off x="0" y="0"/>
                      <a:ext cx="5581650" cy="1181100"/>
                    </a:xfrm>
                    <a:prstGeom prst="rect">
                      <a:avLst/>
                    </a:prstGeom>
                    <a:ln w="9525">
                      <a:solidFill>
                        <a:schemeClr val="tx1"/>
                      </a:solidFill>
                      <a:prstDash val="solid"/>
                    </a:ln>
                  </pic:spPr>
                </pic:pic>
              </a:graphicData>
            </a:graphic>
          </wp:inline>
        </w:drawing>
      </w:r>
    </w:p>
    <w:p w:rsidR="2858A6A4" w:rsidP="5FC6A1B1" w:rsidRDefault="2858A6A4" w14:paraId="21F28EA0" w14:textId="5CDE2605">
      <w:pPr>
        <w:pStyle w:val="Heading3"/>
        <w:rPr>
          <w:noProof w:val="0"/>
          <w:lang w:val="en-US"/>
        </w:rPr>
      </w:pPr>
      <w:r w:rsidRPr="5FC6A1B1" w:rsidR="2858A6A4">
        <w:rPr>
          <w:noProof w:val="0"/>
          <w:lang w:val="en-US"/>
        </w:rPr>
        <w:t>Các thành phần giao diện (Components)</w:t>
      </w:r>
    </w:p>
    <w:p w:rsidR="2858A6A4" w:rsidP="5FC6A1B1" w:rsidRDefault="2858A6A4" w14:paraId="09AEBE5E" w14:textId="2E7944EC">
      <w:pPr>
        <w:pStyle w:val="noidung"/>
      </w:pPr>
      <w:r w:rsidRPr="5FC6A1B1" w:rsidR="2858A6A4">
        <w:rPr>
          <w:noProof w:val="0"/>
          <w:lang w:val="en-US"/>
        </w:rPr>
        <w:t xml:space="preserve">Bootstrap cung cấp sẵn nhiều thành phần giao diện tái sử dụng. </w:t>
      </w:r>
      <w:r w:rsidRPr="5FC6A1B1" w:rsidR="2858A6A4">
        <w:rPr>
          <w:noProof w:val="0"/>
          <w:lang w:val="en-US"/>
        </w:rPr>
        <w:t>Navbar</w:t>
      </w:r>
      <w:r w:rsidRPr="5FC6A1B1" w:rsidR="2858A6A4">
        <w:rPr>
          <w:noProof w:val="0"/>
          <w:lang w:val="en-US"/>
        </w:rPr>
        <w:t xml:space="preserve"> là thanh điều hướng responsive tự động thu gọn trên màn hình nhỏ. </w:t>
      </w:r>
      <w:r w:rsidRPr="5FC6A1B1" w:rsidR="2858A6A4">
        <w:rPr>
          <w:noProof w:val="0"/>
          <w:lang w:val="en-US"/>
        </w:rPr>
        <w:t>Card</w:t>
      </w:r>
      <w:r w:rsidRPr="5FC6A1B1" w:rsidR="2858A6A4">
        <w:rPr>
          <w:noProof w:val="0"/>
          <w:lang w:val="en-US"/>
        </w:rPr>
        <w:t xml:space="preserve"> là thẻ chứa nội dung có header, body và footer. </w:t>
      </w:r>
      <w:r w:rsidRPr="5FC6A1B1" w:rsidR="2858A6A4">
        <w:rPr>
          <w:noProof w:val="0"/>
          <w:lang w:val="en-US"/>
        </w:rPr>
        <w:t>Button</w:t>
      </w:r>
      <w:r w:rsidRPr="5FC6A1B1" w:rsidR="2858A6A4">
        <w:rPr>
          <w:noProof w:val="0"/>
          <w:lang w:val="en-US"/>
        </w:rPr>
        <w:t xml:space="preserve"> cung cấp nhiều kiểu nút với màu sắc ngữ nghĩa như </w:t>
      </w:r>
      <w:r w:rsidRPr="5FC6A1B1" w:rsidR="2858A6A4">
        <w:rPr>
          <w:noProof w:val="0"/>
          <w:lang w:val="en-US"/>
        </w:rPr>
        <w:t>btn-primary</w:t>
      </w:r>
      <w:r w:rsidRPr="5FC6A1B1" w:rsidR="2858A6A4">
        <w:rPr>
          <w:noProof w:val="0"/>
          <w:lang w:val="en-US"/>
        </w:rPr>
        <w:t xml:space="preserve">, </w:t>
      </w:r>
      <w:r w:rsidRPr="5FC6A1B1" w:rsidR="2858A6A4">
        <w:rPr>
          <w:noProof w:val="0"/>
          <w:lang w:val="en-US"/>
        </w:rPr>
        <w:t>btn-success</w:t>
      </w:r>
      <w:r w:rsidRPr="5FC6A1B1" w:rsidR="2858A6A4">
        <w:rPr>
          <w:noProof w:val="0"/>
          <w:lang w:val="en-US"/>
        </w:rPr>
        <w:t xml:space="preserve">, </w:t>
      </w:r>
      <w:r w:rsidRPr="5FC6A1B1" w:rsidR="2858A6A4">
        <w:rPr>
          <w:noProof w:val="0"/>
          <w:lang w:val="en-US"/>
        </w:rPr>
        <w:t>btn-danger</w:t>
      </w:r>
      <w:r w:rsidRPr="5FC6A1B1" w:rsidR="2858A6A4">
        <w:rPr>
          <w:noProof w:val="0"/>
          <w:lang w:val="en-US"/>
        </w:rPr>
        <w:t xml:space="preserve">. </w:t>
      </w:r>
      <w:r w:rsidRPr="5FC6A1B1" w:rsidR="2858A6A4">
        <w:rPr>
          <w:noProof w:val="0"/>
          <w:lang w:val="en-US"/>
        </w:rPr>
        <w:t>Badge</w:t>
      </w:r>
      <w:r w:rsidRPr="5FC6A1B1" w:rsidR="2858A6A4">
        <w:rPr>
          <w:noProof w:val="0"/>
          <w:lang w:val="en-US"/>
        </w:rPr>
        <w:t xml:space="preserve"> là nhãn nhỏ dùng để đánh dấu trạng thái. </w:t>
      </w:r>
      <w:r w:rsidRPr="5FC6A1B1" w:rsidR="2858A6A4">
        <w:rPr>
          <w:noProof w:val="0"/>
          <w:lang w:val="en-US"/>
        </w:rPr>
        <w:t>Alert</w:t>
      </w:r>
      <w:r w:rsidRPr="5FC6A1B1" w:rsidR="2858A6A4">
        <w:rPr>
          <w:noProof w:val="0"/>
          <w:lang w:val="en-US"/>
        </w:rPr>
        <w:t xml:space="preserve"> là hộp thông báo với các mức độ thông tin, cảnh báo và lỗi.</w:t>
      </w:r>
    </w:p>
    <w:p w:rsidR="2E6C4715" w:rsidP="5FC6A1B1" w:rsidRDefault="2E6C4715" w14:paraId="038C4EFF" w14:textId="3CF37451">
      <w:pPr>
        <w:pStyle w:val="Normal"/>
        <w:rPr>
          <w:rFonts w:ascii="Times New Roman" w:hAnsi="Times New Roman" w:eastAsia="Times New Roman" w:cs="Times New Roman"/>
          <w:noProof w:val="0"/>
          <w:sz w:val="26"/>
          <w:szCs w:val="26"/>
          <w:lang w:val="en-US"/>
        </w:rPr>
      </w:pPr>
      <w:r w:rsidR="2E6C4715">
        <w:drawing>
          <wp:inline wp14:editId="7A0447C0" wp14:anchorId="29B0CF35">
            <wp:extent cx="5075360" cy="1371719"/>
            <wp:effectExtent l="9525" t="9525" r="9525" b="9525"/>
            <wp:docPr id="826214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214149" name="Picture 826214149"/>
                    <pic:cNvPicPr/>
                  </pic:nvPicPr>
                  <pic:blipFill>
                    <a:blip xmlns:r="http://schemas.openxmlformats.org/officeDocument/2006/relationships" r:embed="rId1380589560">
                      <a:extLst>
                        <a:ext uri="{28A0092B-C50C-407E-A947-70E740481C1C}">
                          <a14:useLocalDpi xmlns:a14="http://schemas.microsoft.com/office/drawing/2010/main"/>
                        </a:ext>
                      </a:extLst>
                    </a:blip>
                    <a:stretch>
                      <a:fillRect/>
                    </a:stretch>
                  </pic:blipFill>
                  <pic:spPr>
                    <a:xfrm>
                      <a:off x="0" y="0"/>
                      <a:ext cx="5075360" cy="1371719"/>
                    </a:xfrm>
                    <a:prstGeom prst="rect">
                      <a:avLst/>
                    </a:prstGeom>
                    <a:ln w="9525">
                      <a:solidFill>
                        <a:schemeClr val="tx1"/>
                      </a:solidFill>
                      <a:prstDash val="solid"/>
                    </a:ln>
                  </pic:spPr>
                </pic:pic>
              </a:graphicData>
            </a:graphic>
          </wp:inline>
        </w:drawing>
      </w:r>
    </w:p>
    <w:p w:rsidR="2E6C4715" w:rsidP="5FC6A1B1" w:rsidRDefault="2E6C4715" w14:paraId="38591D3E" w14:textId="597D837C">
      <w:pPr>
        <w:pStyle w:val="Normal"/>
        <w:rPr>
          <w:rFonts w:ascii="Times New Roman" w:hAnsi="Times New Roman" w:eastAsia="Times New Roman" w:cs="Times New Roman"/>
          <w:noProof w:val="0"/>
          <w:sz w:val="26"/>
          <w:szCs w:val="26"/>
          <w:lang w:val="en-US"/>
        </w:rPr>
      </w:pPr>
      <w:r w:rsidRPr="5FC6A1B1" w:rsidR="2E6C4715">
        <w:rPr>
          <w:rFonts w:ascii="Times New Roman" w:hAnsi="Times New Roman" w:eastAsia="Times New Roman" w:cs="Times New Roman"/>
          <w:noProof w:val="0"/>
          <w:sz w:val="26"/>
          <w:szCs w:val="26"/>
          <w:lang w:val="en-US"/>
        </w:rPr>
        <w:t>Kết</w:t>
      </w:r>
      <w:r w:rsidRPr="5FC6A1B1" w:rsidR="2E6C4715">
        <w:rPr>
          <w:rFonts w:ascii="Times New Roman" w:hAnsi="Times New Roman" w:eastAsia="Times New Roman" w:cs="Times New Roman"/>
          <w:noProof w:val="0"/>
          <w:sz w:val="26"/>
          <w:szCs w:val="26"/>
          <w:lang w:val="en-US"/>
        </w:rPr>
        <w:t xml:space="preserve"> quả</w:t>
      </w:r>
    </w:p>
    <w:p w:rsidR="2E6C4715" w:rsidP="5FC6A1B1" w:rsidRDefault="2E6C4715" w14:paraId="3E4EE9AC" w14:textId="4702CC1F">
      <w:pPr>
        <w:pStyle w:val="Normal"/>
        <w:rPr>
          <w:rFonts w:ascii="Times New Roman" w:hAnsi="Times New Roman" w:eastAsia="Times New Roman" w:cs="Times New Roman"/>
          <w:noProof w:val="0"/>
          <w:sz w:val="26"/>
          <w:szCs w:val="26"/>
          <w:lang w:val="en-US"/>
        </w:rPr>
      </w:pPr>
      <w:r w:rsidR="2E6C4715">
        <w:drawing>
          <wp:inline wp14:editId="068C6445" wp14:anchorId="1CA711BD">
            <wp:extent cx="3558848" cy="1463167"/>
            <wp:effectExtent l="9525" t="9525" r="9525" b="9525"/>
            <wp:docPr id="485283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283450" name="Picture 485283450"/>
                    <pic:cNvPicPr/>
                  </pic:nvPicPr>
                  <pic:blipFill>
                    <a:blip xmlns:r="http://schemas.openxmlformats.org/officeDocument/2006/relationships" r:embed="rId1342116042">
                      <a:extLst>
                        <a:ext uri="{28A0092B-C50C-407E-A947-70E740481C1C}">
                          <a14:useLocalDpi xmlns:a14="http://schemas.microsoft.com/office/drawing/2010/main"/>
                        </a:ext>
                      </a:extLst>
                    </a:blip>
                    <a:stretch>
                      <a:fillRect/>
                    </a:stretch>
                  </pic:blipFill>
                  <pic:spPr>
                    <a:xfrm>
                      <a:off x="0" y="0"/>
                      <a:ext cx="3558848" cy="1463167"/>
                    </a:xfrm>
                    <a:prstGeom prst="rect">
                      <a:avLst/>
                    </a:prstGeom>
                    <a:ln w="9525">
                      <a:solidFill>
                        <a:schemeClr val="tx1"/>
                      </a:solidFill>
                      <a:prstDash val="solid"/>
                    </a:ln>
                  </pic:spPr>
                </pic:pic>
              </a:graphicData>
            </a:graphic>
          </wp:inline>
        </w:drawing>
      </w:r>
    </w:p>
    <w:p w:rsidR="2858A6A4" w:rsidP="5FC6A1B1" w:rsidRDefault="2858A6A4" w14:paraId="63A39EDF" w14:textId="085A1673">
      <w:pPr>
        <w:pStyle w:val="Heading3"/>
        <w:rPr/>
      </w:pPr>
      <w:r w:rsidRPr="5FC6A1B1" w:rsidR="2858A6A4">
        <w:rPr>
          <w:noProof w:val="0"/>
          <w:lang w:val="en-US"/>
        </w:rPr>
        <w:t>Tiện ích CSS (Utilities)</w:t>
      </w:r>
    </w:p>
    <w:p w:rsidR="6F964023" w:rsidP="5FC6A1B1" w:rsidRDefault="6F964023" w14:paraId="16A22253" w14:textId="5EDFC438">
      <w:pPr>
        <w:pStyle w:val="noidung"/>
      </w:pPr>
      <w:r w:rsidRPr="5FC6A1B1" w:rsidR="6F964023">
        <w:rPr>
          <w:noProof w:val="0"/>
          <w:lang w:val="en-US"/>
        </w:rPr>
        <w:t xml:space="preserve">Bootstrap cung cấp các lớp tiện ích giúp căn chỉnh, tạo khoảng cách và định dạng nhanh mà không cần viết CSS riêng. </w:t>
      </w:r>
      <w:r w:rsidRPr="5FC6A1B1" w:rsidR="6F964023">
        <w:rPr>
          <w:rFonts w:ascii="Consolas" w:hAnsi="Consolas" w:eastAsia="Consolas" w:cs="Consolas"/>
          <w:noProof w:val="0"/>
          <w:lang w:val="en-US"/>
        </w:rPr>
        <w:t>mt-</w:t>
      </w:r>
      <w:r w:rsidRPr="5FC6A1B1" w:rsidR="6F964023">
        <w:rPr>
          <w:noProof w:val="0"/>
          <w:lang w:val="en-US"/>
        </w:rPr>
        <w:t xml:space="preserve">, </w:t>
      </w:r>
      <w:r w:rsidRPr="5FC6A1B1" w:rsidR="6F964023">
        <w:rPr>
          <w:rFonts w:ascii="Consolas" w:hAnsi="Consolas" w:eastAsia="Consolas" w:cs="Consolas"/>
          <w:noProof w:val="0"/>
          <w:lang w:val="en-US"/>
        </w:rPr>
        <w:t>mb-</w:t>
      </w:r>
      <w:r w:rsidRPr="5FC6A1B1" w:rsidR="6F964023">
        <w:rPr>
          <w:noProof w:val="0"/>
          <w:lang w:val="en-US"/>
        </w:rPr>
        <w:t xml:space="preserve">, </w:t>
      </w:r>
      <w:r w:rsidRPr="5FC6A1B1" w:rsidR="6F964023">
        <w:rPr>
          <w:rFonts w:ascii="Consolas" w:hAnsi="Consolas" w:eastAsia="Consolas" w:cs="Consolas"/>
          <w:noProof w:val="0"/>
          <w:lang w:val="en-US"/>
        </w:rPr>
        <w:t>ms-</w:t>
      </w:r>
      <w:r w:rsidRPr="5FC6A1B1" w:rsidR="6F964023">
        <w:rPr>
          <w:noProof w:val="0"/>
          <w:lang w:val="en-US"/>
        </w:rPr>
        <w:t xml:space="preserve">, </w:t>
      </w:r>
      <w:r w:rsidRPr="5FC6A1B1" w:rsidR="6F964023">
        <w:rPr>
          <w:rFonts w:ascii="Consolas" w:hAnsi="Consolas" w:eastAsia="Consolas" w:cs="Consolas"/>
          <w:noProof w:val="0"/>
          <w:lang w:val="en-US"/>
        </w:rPr>
        <w:t>me-</w:t>
      </w:r>
      <w:r w:rsidRPr="5FC6A1B1" w:rsidR="6F964023">
        <w:rPr>
          <w:noProof w:val="0"/>
          <w:lang w:val="en-US"/>
        </w:rPr>
        <w:t xml:space="preserve"> đặt margin theo bốn hướng. </w:t>
      </w:r>
      <w:r w:rsidRPr="5FC6A1B1" w:rsidR="6F964023">
        <w:rPr>
          <w:rFonts w:ascii="Consolas" w:hAnsi="Consolas" w:eastAsia="Consolas" w:cs="Consolas"/>
          <w:noProof w:val="0"/>
          <w:lang w:val="en-US"/>
        </w:rPr>
        <w:t>p-</w:t>
      </w:r>
      <w:r w:rsidRPr="5FC6A1B1" w:rsidR="6F964023">
        <w:rPr>
          <w:noProof w:val="0"/>
          <w:lang w:val="en-US"/>
        </w:rPr>
        <w:t xml:space="preserve">, </w:t>
      </w:r>
      <w:r w:rsidRPr="5FC6A1B1" w:rsidR="6F964023">
        <w:rPr>
          <w:rFonts w:ascii="Consolas" w:hAnsi="Consolas" w:eastAsia="Consolas" w:cs="Consolas"/>
          <w:noProof w:val="0"/>
          <w:lang w:val="en-US"/>
        </w:rPr>
        <w:t>px-</w:t>
      </w:r>
      <w:r w:rsidRPr="5FC6A1B1" w:rsidR="6F964023">
        <w:rPr>
          <w:noProof w:val="0"/>
          <w:lang w:val="en-US"/>
        </w:rPr>
        <w:t xml:space="preserve">, </w:t>
      </w:r>
      <w:r w:rsidRPr="5FC6A1B1" w:rsidR="6F964023">
        <w:rPr>
          <w:rFonts w:ascii="Consolas" w:hAnsi="Consolas" w:eastAsia="Consolas" w:cs="Consolas"/>
          <w:noProof w:val="0"/>
          <w:lang w:val="en-US"/>
        </w:rPr>
        <w:t>py-</w:t>
      </w:r>
      <w:r w:rsidRPr="5FC6A1B1" w:rsidR="6F964023">
        <w:rPr>
          <w:noProof w:val="0"/>
          <w:lang w:val="en-US"/>
        </w:rPr>
        <w:t xml:space="preserve"> đặt padding. </w:t>
      </w:r>
      <w:r w:rsidRPr="5FC6A1B1" w:rsidR="6F964023">
        <w:rPr>
          <w:rFonts w:ascii="Consolas" w:hAnsi="Consolas" w:eastAsia="Consolas" w:cs="Consolas"/>
          <w:noProof w:val="0"/>
          <w:lang w:val="en-US"/>
        </w:rPr>
        <w:t>text-center</w:t>
      </w:r>
      <w:r w:rsidRPr="5FC6A1B1" w:rsidR="6F964023">
        <w:rPr>
          <w:noProof w:val="0"/>
          <w:lang w:val="en-US"/>
        </w:rPr>
        <w:t xml:space="preserve">, </w:t>
      </w:r>
      <w:r w:rsidRPr="5FC6A1B1" w:rsidR="6F964023">
        <w:rPr>
          <w:rFonts w:ascii="Consolas" w:hAnsi="Consolas" w:eastAsia="Consolas" w:cs="Consolas"/>
          <w:noProof w:val="0"/>
          <w:lang w:val="en-US"/>
        </w:rPr>
        <w:t>text-start</w:t>
      </w:r>
      <w:r w:rsidRPr="5FC6A1B1" w:rsidR="6F964023">
        <w:rPr>
          <w:noProof w:val="0"/>
          <w:lang w:val="en-US"/>
        </w:rPr>
        <w:t xml:space="preserve">, </w:t>
      </w:r>
      <w:r w:rsidRPr="5FC6A1B1" w:rsidR="6F964023">
        <w:rPr>
          <w:rFonts w:ascii="Consolas" w:hAnsi="Consolas" w:eastAsia="Consolas" w:cs="Consolas"/>
          <w:noProof w:val="0"/>
          <w:lang w:val="en-US"/>
        </w:rPr>
        <w:t>text-end</w:t>
      </w:r>
      <w:r w:rsidRPr="5FC6A1B1" w:rsidR="6F964023">
        <w:rPr>
          <w:noProof w:val="0"/>
          <w:lang w:val="en-US"/>
        </w:rPr>
        <w:t xml:space="preserve"> căn chỉnh văn bản. </w:t>
      </w:r>
      <w:r w:rsidRPr="5FC6A1B1" w:rsidR="6F964023">
        <w:rPr>
          <w:rFonts w:ascii="Consolas" w:hAnsi="Consolas" w:eastAsia="Consolas" w:cs="Consolas"/>
          <w:noProof w:val="0"/>
          <w:lang w:val="en-US"/>
        </w:rPr>
        <w:t>d-flex</w:t>
      </w:r>
      <w:r w:rsidRPr="5FC6A1B1" w:rsidR="6F964023">
        <w:rPr>
          <w:noProof w:val="0"/>
          <w:lang w:val="en-US"/>
        </w:rPr>
        <w:t xml:space="preserve">, </w:t>
      </w:r>
      <w:r w:rsidRPr="5FC6A1B1" w:rsidR="6F964023">
        <w:rPr>
          <w:rFonts w:ascii="Consolas" w:hAnsi="Consolas" w:eastAsia="Consolas" w:cs="Consolas"/>
          <w:noProof w:val="0"/>
          <w:lang w:val="en-US"/>
        </w:rPr>
        <w:t>justify-content-between</w:t>
      </w:r>
      <w:r w:rsidRPr="5FC6A1B1" w:rsidR="6F964023">
        <w:rPr>
          <w:noProof w:val="0"/>
          <w:lang w:val="en-US"/>
        </w:rPr>
        <w:t xml:space="preserve">, </w:t>
      </w:r>
      <w:r w:rsidRPr="5FC6A1B1" w:rsidR="6F964023">
        <w:rPr>
          <w:rFonts w:ascii="Consolas" w:hAnsi="Consolas" w:eastAsia="Consolas" w:cs="Consolas"/>
          <w:noProof w:val="0"/>
          <w:lang w:val="en-US"/>
        </w:rPr>
        <w:t>align-items-center</w:t>
      </w:r>
      <w:r w:rsidRPr="5FC6A1B1" w:rsidR="6F964023">
        <w:rPr>
          <w:noProof w:val="0"/>
          <w:lang w:val="en-US"/>
        </w:rPr>
        <w:t xml:space="preserve"> áp dụng Flexbox nhanh. </w:t>
      </w:r>
      <w:r w:rsidRPr="5FC6A1B1" w:rsidR="6F964023">
        <w:rPr>
          <w:rFonts w:ascii="Consolas" w:hAnsi="Consolas" w:eastAsia="Consolas" w:cs="Consolas"/>
          <w:noProof w:val="0"/>
          <w:lang w:val="en-US"/>
        </w:rPr>
        <w:t>fw-bold</w:t>
      </w:r>
      <w:r w:rsidRPr="5FC6A1B1" w:rsidR="6F964023">
        <w:rPr>
          <w:noProof w:val="0"/>
          <w:lang w:val="en-US"/>
        </w:rPr>
        <w:t xml:space="preserve">, </w:t>
      </w:r>
      <w:r w:rsidRPr="5FC6A1B1" w:rsidR="6F964023">
        <w:rPr>
          <w:rFonts w:ascii="Consolas" w:hAnsi="Consolas" w:eastAsia="Consolas" w:cs="Consolas"/>
          <w:noProof w:val="0"/>
          <w:lang w:val="en-US"/>
        </w:rPr>
        <w:t>text-muted</w:t>
      </w:r>
      <w:r w:rsidRPr="5FC6A1B1" w:rsidR="6F964023">
        <w:rPr>
          <w:noProof w:val="0"/>
          <w:lang w:val="en-US"/>
        </w:rPr>
        <w:t xml:space="preserve"> định dạng chữ đậm và màu mờ.</w:t>
      </w:r>
    </w:p>
    <w:p w:rsidR="6F964023" w:rsidP="5FC6A1B1" w:rsidRDefault="6F964023" w14:paraId="4CA80E28" w14:textId="19715949">
      <w:pPr>
        <w:pStyle w:val="Normal"/>
        <w:rPr>
          <w:noProof w:val="0"/>
          <w:lang w:val="en-US"/>
        </w:rPr>
      </w:pPr>
      <w:r w:rsidR="6F964023">
        <w:drawing>
          <wp:inline wp14:editId="745BFA44" wp14:anchorId="088BF5E0">
            <wp:extent cx="5581650" cy="981075"/>
            <wp:effectExtent l="9525" t="9525" r="9525" b="9525"/>
            <wp:docPr id="1691704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704080" name="Picture 1691704080"/>
                    <pic:cNvPicPr/>
                  </pic:nvPicPr>
                  <pic:blipFill>
                    <a:blip xmlns:r="http://schemas.openxmlformats.org/officeDocument/2006/relationships" r:embed="rId676753292">
                      <a:extLst>
                        <a:ext uri="{28A0092B-C50C-407E-A947-70E740481C1C}">
                          <a14:useLocalDpi xmlns:a14="http://schemas.microsoft.com/office/drawing/2010/main"/>
                        </a:ext>
                      </a:extLst>
                    </a:blip>
                    <a:stretch>
                      <a:fillRect/>
                    </a:stretch>
                  </pic:blipFill>
                  <pic:spPr>
                    <a:xfrm>
                      <a:off x="0" y="0"/>
                      <a:ext cx="5581650" cy="981075"/>
                    </a:xfrm>
                    <a:prstGeom prst="rect">
                      <a:avLst/>
                    </a:prstGeom>
                    <a:ln w="9525">
                      <a:solidFill>
                        <a:schemeClr val="tx1"/>
                      </a:solidFill>
                      <a:prstDash val="solid"/>
                    </a:ln>
                  </pic:spPr>
                </pic:pic>
              </a:graphicData>
            </a:graphic>
          </wp:inline>
        </w:drawing>
      </w:r>
    </w:p>
    <w:p w:rsidR="6F964023" w:rsidP="5FC6A1B1" w:rsidRDefault="6F964023" w14:paraId="65C3F465" w14:textId="17705E5B">
      <w:pPr>
        <w:pStyle w:val="noidung"/>
        <w:rPr>
          <w:noProof w:val="0"/>
          <w:lang w:val="en-US"/>
        </w:rPr>
      </w:pPr>
      <w:r w:rsidRPr="5FC6A1B1" w:rsidR="6F964023">
        <w:rPr>
          <w:noProof w:val="0"/>
          <w:lang w:val="en-US"/>
        </w:rPr>
        <w:t>Kết quả</w:t>
      </w:r>
    </w:p>
    <w:p w:rsidR="6F964023" w:rsidP="5FC6A1B1" w:rsidRDefault="6F964023" w14:paraId="0ABE5841" w14:textId="3A18B041">
      <w:pPr>
        <w:pStyle w:val="Normal"/>
        <w:rPr>
          <w:noProof w:val="0"/>
          <w:lang w:val="en-US"/>
        </w:rPr>
      </w:pPr>
      <w:r w:rsidR="6F964023">
        <w:drawing>
          <wp:inline wp14:editId="7FC26C6D" wp14:anchorId="0759027C">
            <wp:extent cx="5581650" cy="1038225"/>
            <wp:effectExtent l="9525" t="9525" r="9525" b="9525"/>
            <wp:docPr id="1073602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602128" name="Picture 1073602128"/>
                    <pic:cNvPicPr/>
                  </pic:nvPicPr>
                  <pic:blipFill>
                    <a:blip xmlns:r="http://schemas.openxmlformats.org/officeDocument/2006/relationships" r:embed="rId1682268550">
                      <a:extLst>
                        <a:ext uri="{28A0092B-C50C-407E-A947-70E740481C1C}">
                          <a14:useLocalDpi xmlns:a14="http://schemas.microsoft.com/office/drawing/2010/main"/>
                        </a:ext>
                      </a:extLst>
                    </a:blip>
                    <a:stretch>
                      <a:fillRect/>
                    </a:stretch>
                  </pic:blipFill>
                  <pic:spPr>
                    <a:xfrm>
                      <a:off x="0" y="0"/>
                      <a:ext cx="5581650" cy="1038225"/>
                    </a:xfrm>
                    <a:prstGeom prst="rect">
                      <a:avLst/>
                    </a:prstGeom>
                    <a:ln w="9525">
                      <a:solidFill>
                        <a:schemeClr val="tx1"/>
                      </a:solidFill>
                      <a:prstDash val="solid"/>
                    </a:ln>
                  </pic:spPr>
                </pic:pic>
              </a:graphicData>
            </a:graphic>
          </wp:inline>
        </w:drawing>
      </w:r>
    </w:p>
    <w:p w:rsidR="5FC6A1B1" w:rsidP="5FC6A1B1" w:rsidRDefault="5FC6A1B1" w14:paraId="3AD6F3EE" w14:textId="64E53F6A">
      <w:pPr>
        <w:pStyle w:val="Normal"/>
        <w:rPr>
          <w:noProof w:val="0"/>
          <w:lang w:val="en-US"/>
        </w:rPr>
      </w:pPr>
    </w:p>
    <w:p w:rsidR="5FC6A1B1" w:rsidP="5FC6A1B1" w:rsidRDefault="5FC6A1B1" w14:paraId="45E2E599" w14:textId="6E96C0C6">
      <w:pPr>
        <w:pStyle w:val="noidung"/>
      </w:pPr>
    </w:p>
    <w:p w:rsidR="59435524" w:rsidP="43E54742" w:rsidRDefault="59435524" w14:paraId="1810CB79" w14:textId="3DD8856E">
      <w:pPr>
        <w:pStyle w:val="Heading2"/>
        <w:rPr/>
      </w:pPr>
      <w:bookmarkStart w:name="_Toc1094977673" w:id="637436813"/>
      <w:bookmarkStart w:name="_Toc816164746" w:id="416678251"/>
      <w:r w:rsidR="4CB615AE">
        <w:rPr/>
        <w:t>Javascript</w:t>
      </w:r>
      <w:bookmarkEnd w:id="637436813"/>
      <w:bookmarkEnd w:id="416678251"/>
    </w:p>
    <w:p w:rsidR="0F7BE7A0" w:rsidP="5FC6A1B1" w:rsidRDefault="0F7BE7A0" w14:paraId="7612FA67" w14:textId="4C51B720">
      <w:pPr>
        <w:pStyle w:val="Heading3"/>
        <w:rPr>
          <w:noProof w:val="0"/>
          <w:lang w:val="en-US"/>
        </w:rPr>
      </w:pPr>
      <w:r w:rsidRPr="5FC6A1B1" w:rsidR="0F7BE7A0">
        <w:rPr>
          <w:noProof w:val="0"/>
          <w:lang w:val="en-US"/>
        </w:rPr>
        <w:t>JavaScript là gì?</w:t>
      </w:r>
    </w:p>
    <w:p w:rsidR="0F7BE7A0" w:rsidP="5FC6A1B1" w:rsidRDefault="0F7BE7A0" w14:paraId="6FD403A9" w14:textId="75B17D0A">
      <w:pPr>
        <w:pStyle w:val="noidung"/>
      </w:pPr>
      <w:r w:rsidRPr="5FC6A1B1" w:rsidR="0F7BE7A0">
        <w:rPr>
          <w:noProof w:val="0"/>
          <w:lang w:val="en-US"/>
        </w:rPr>
        <w:t>JavaScript (JS) là ngôn ngữ lập trình kịch bản chạy trực tiếp trên trình duyệt, dùng để tạo tính năng tương tác và động cho trang web. JavaScript có thể thay đổi nội dung HTML sau khi trang đã tải, xử lý sự kiện người dùng như click và nhập liệu, kiểm tra dữ liệu biểu mẫu mà không cần tải lại trang.</w:t>
      </w:r>
    </w:p>
    <w:p w:rsidR="0F7BE7A0" w:rsidP="5FC6A1B1" w:rsidRDefault="0F7BE7A0" w14:paraId="53B19270" w14:textId="3A5E6F75">
      <w:pPr>
        <w:pStyle w:val="Heading3"/>
        <w:rPr>
          <w:noProof w:val="0"/>
          <w:lang w:val="en-US"/>
        </w:rPr>
      </w:pPr>
      <w:r w:rsidRPr="5FC6A1B1" w:rsidR="0F7BE7A0">
        <w:rPr>
          <w:noProof w:val="0"/>
          <w:lang w:val="en-US"/>
        </w:rPr>
        <w:t>Cú pháp cơ bản</w:t>
      </w:r>
    </w:p>
    <w:p w:rsidR="0F7BE7A0" w:rsidP="5FC6A1B1" w:rsidRDefault="0F7BE7A0" w14:paraId="31D01370" w14:textId="29CB91F2">
      <w:pPr>
        <w:pStyle w:val="noidung"/>
      </w:pPr>
      <w:r w:rsidRPr="5FC6A1B1" w:rsidR="0F7BE7A0">
        <w:rPr>
          <w:noProof w:val="0"/>
          <w:lang w:val="en-US"/>
        </w:rPr>
        <w:t xml:space="preserve">JavaScript được nhúng trong HTML qua thẻ </w:t>
      </w:r>
      <w:r w:rsidRPr="5FC6A1B1" w:rsidR="0F7BE7A0">
        <w:rPr>
          <w:noProof w:val="0"/>
          <w:lang w:val="en-US"/>
        </w:rPr>
        <w:t>&lt;script&gt;</w:t>
      </w:r>
      <w:r w:rsidRPr="5FC6A1B1" w:rsidR="0F7BE7A0">
        <w:rPr>
          <w:noProof w:val="0"/>
          <w:lang w:val="en-US"/>
        </w:rPr>
        <w:t xml:space="preserve"> hoặc liên kết file </w:t>
      </w:r>
      <w:r w:rsidRPr="5FC6A1B1" w:rsidR="0F7BE7A0">
        <w:rPr>
          <w:noProof w:val="0"/>
          <w:lang w:val="en-US"/>
        </w:rPr>
        <w:t>.js</w:t>
      </w:r>
      <w:r w:rsidRPr="5FC6A1B1" w:rsidR="0F7BE7A0">
        <w:rPr>
          <w:noProof w:val="0"/>
          <w:lang w:val="en-US"/>
        </w:rPr>
        <w:t xml:space="preserve"> ngoài. Các thành phần cú pháp cơ bản gồm khai báo biến, hàm và xử lý sự kiện.</w:t>
      </w:r>
    </w:p>
    <w:p w:rsidR="0F7BE7A0" w:rsidP="5FC6A1B1" w:rsidRDefault="0F7BE7A0" w14:paraId="2A99758B" w14:textId="01823360">
      <w:pPr>
        <w:pStyle w:val="noidung"/>
      </w:pPr>
      <w:r w:rsidRPr="5FC6A1B1" w:rsidR="0F7BE7A0">
        <w:rPr>
          <w:noProof w:val="0"/>
          <w:lang w:val="en-US"/>
        </w:rPr>
        <w:t>let</w:t>
      </w:r>
      <w:r w:rsidRPr="5FC6A1B1" w:rsidR="0F7BE7A0">
        <w:rPr>
          <w:noProof w:val="0"/>
          <w:lang w:val="en-US"/>
        </w:rPr>
        <w:t xml:space="preserve"> và </w:t>
      </w:r>
      <w:r w:rsidRPr="5FC6A1B1" w:rsidR="0F7BE7A0">
        <w:rPr>
          <w:noProof w:val="0"/>
          <w:lang w:val="en-US"/>
        </w:rPr>
        <w:t>const</w:t>
      </w:r>
      <w:r w:rsidRPr="5FC6A1B1" w:rsidR="0F7BE7A0">
        <w:rPr>
          <w:noProof w:val="0"/>
          <w:lang w:val="en-US"/>
        </w:rPr>
        <w:t xml:space="preserve"> dùng để khai báo biến, trong đó </w:t>
      </w:r>
      <w:r w:rsidRPr="5FC6A1B1" w:rsidR="0F7BE7A0">
        <w:rPr>
          <w:noProof w:val="0"/>
          <w:lang w:val="en-US"/>
        </w:rPr>
        <w:t>let</w:t>
      </w:r>
      <w:r w:rsidRPr="5FC6A1B1" w:rsidR="0F7BE7A0">
        <w:rPr>
          <w:noProof w:val="0"/>
          <w:lang w:val="en-US"/>
        </w:rPr>
        <w:t xml:space="preserve"> cho phép thay đổi giá trị còn </w:t>
      </w:r>
      <w:r w:rsidRPr="5FC6A1B1" w:rsidR="0F7BE7A0">
        <w:rPr>
          <w:noProof w:val="0"/>
          <w:lang w:val="en-US"/>
        </w:rPr>
        <w:t>const</w:t>
      </w:r>
      <w:r w:rsidRPr="5FC6A1B1" w:rsidR="0F7BE7A0">
        <w:rPr>
          <w:noProof w:val="0"/>
          <w:lang w:val="en-US"/>
        </w:rPr>
        <w:t xml:space="preserve"> là hằng số không đổi. Hàm được khai báo bằng từ khóa </w:t>
      </w:r>
      <w:r w:rsidRPr="5FC6A1B1" w:rsidR="0F7BE7A0">
        <w:rPr>
          <w:noProof w:val="0"/>
          <w:lang w:val="en-US"/>
        </w:rPr>
        <w:t>function</w:t>
      </w:r>
      <w:r w:rsidRPr="5FC6A1B1" w:rsidR="0F7BE7A0">
        <w:rPr>
          <w:noProof w:val="0"/>
          <w:lang w:val="en-US"/>
        </w:rPr>
        <w:t xml:space="preserve"> theo sau là tên hàm và khối lệnh trong ngoặc nhọn. </w:t>
      </w:r>
      <w:r w:rsidRPr="5FC6A1B1" w:rsidR="0F7BE7A0">
        <w:rPr>
          <w:noProof w:val="0"/>
          <w:lang w:val="en-US"/>
        </w:rPr>
        <w:t>document.getElementById()</w:t>
      </w:r>
      <w:r w:rsidRPr="5FC6A1B1" w:rsidR="0F7BE7A0">
        <w:rPr>
          <w:noProof w:val="0"/>
          <w:lang w:val="en-US"/>
        </w:rPr>
        <w:t xml:space="preserve"> dùng để truy cập phần tử HTML theo id, </w:t>
      </w:r>
      <w:r w:rsidRPr="5FC6A1B1" w:rsidR="0F7BE7A0">
        <w:rPr>
          <w:noProof w:val="0"/>
          <w:lang w:val="en-US"/>
        </w:rPr>
        <w:t>innerText</w:t>
      </w:r>
      <w:r w:rsidRPr="5FC6A1B1" w:rsidR="0F7BE7A0">
        <w:rPr>
          <w:noProof w:val="0"/>
          <w:lang w:val="en-US"/>
        </w:rPr>
        <w:t xml:space="preserve"> thay đổi nội dung văn bản và </w:t>
      </w:r>
      <w:r w:rsidRPr="5FC6A1B1" w:rsidR="0F7BE7A0">
        <w:rPr>
          <w:noProof w:val="0"/>
          <w:lang w:val="en-US"/>
        </w:rPr>
        <w:t>addEventListener</w:t>
      </w:r>
      <w:r w:rsidRPr="5FC6A1B1" w:rsidR="0F7BE7A0">
        <w:rPr>
          <w:noProof w:val="0"/>
          <w:lang w:val="en-US"/>
        </w:rPr>
        <w:t xml:space="preserve"> lắng nghe sự kiện người dùng.</w:t>
      </w:r>
    </w:p>
    <w:p w:rsidR="5FC6A1B1" w:rsidP="5FC6A1B1" w:rsidRDefault="5FC6A1B1" w14:paraId="24AEB241" w14:textId="48410A23">
      <w:pPr>
        <w:pStyle w:val="Normal"/>
        <w:rPr>
          <w:noProof w:val="0"/>
          <w:lang w:val="en-US"/>
        </w:rPr>
      </w:pPr>
    </w:p>
    <w:p w:rsidR="0F7BE7A0" w:rsidP="5FC6A1B1" w:rsidRDefault="0F7BE7A0" w14:paraId="4EB303A1" w14:textId="30A8BAEC">
      <w:pPr>
        <w:pStyle w:val="Normal"/>
        <w:rPr>
          <w:noProof w:val="0"/>
          <w:lang w:val="en-US"/>
        </w:rPr>
      </w:pPr>
      <w:r w:rsidR="0F7BE7A0">
        <w:drawing>
          <wp:inline wp14:editId="63D8C8EE" wp14:anchorId="76B31D21">
            <wp:extent cx="5581650" cy="3038475"/>
            <wp:effectExtent l="9525" t="9525" r="9525" b="9525"/>
            <wp:docPr id="1245147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147453" name="Picture 1245147453"/>
                    <pic:cNvPicPr/>
                  </pic:nvPicPr>
                  <pic:blipFill>
                    <a:blip xmlns:r="http://schemas.openxmlformats.org/officeDocument/2006/relationships" r:embed="rId1351077182">
                      <a:extLst>
                        <a:ext uri="{28A0092B-C50C-407E-A947-70E740481C1C}">
                          <a14:useLocalDpi xmlns:a14="http://schemas.microsoft.com/office/drawing/2010/main"/>
                        </a:ext>
                      </a:extLst>
                    </a:blip>
                    <a:stretch>
                      <a:fillRect/>
                    </a:stretch>
                  </pic:blipFill>
                  <pic:spPr>
                    <a:xfrm>
                      <a:off x="0" y="0"/>
                      <a:ext cx="5581650" cy="3038475"/>
                    </a:xfrm>
                    <a:prstGeom prst="rect">
                      <a:avLst/>
                    </a:prstGeom>
                    <a:ln w="9525">
                      <a:solidFill>
                        <a:schemeClr val="tx1"/>
                      </a:solidFill>
                      <a:prstDash val="solid"/>
                    </a:ln>
                  </pic:spPr>
                </pic:pic>
              </a:graphicData>
            </a:graphic>
          </wp:inline>
        </w:drawing>
      </w:r>
    </w:p>
    <w:p w:rsidR="0F7BE7A0" w:rsidP="5FC6A1B1" w:rsidRDefault="0F7BE7A0" w14:paraId="0C7E5B81" w14:textId="2172746A">
      <w:pPr>
        <w:pStyle w:val="Heading3"/>
        <w:rPr>
          <w:noProof w:val="0"/>
          <w:lang w:val="en-US"/>
        </w:rPr>
      </w:pPr>
      <w:r w:rsidRPr="5FC6A1B1" w:rsidR="0F7BE7A0">
        <w:rPr>
          <w:noProof w:val="0"/>
          <w:lang w:val="en-US"/>
        </w:rPr>
        <w:t>Biến và kiểu dữ liệu</w:t>
      </w:r>
    </w:p>
    <w:p w:rsidR="0F7BE7A0" w:rsidP="5FC6A1B1" w:rsidRDefault="0F7BE7A0" w14:paraId="3C1E6A05" w14:textId="377446DF">
      <w:pPr>
        <w:pStyle w:val="noidung"/>
      </w:pPr>
      <w:r w:rsidRPr="5FC6A1B1" w:rsidR="0F7BE7A0">
        <w:rPr>
          <w:noProof w:val="0"/>
          <w:lang w:val="en-US"/>
        </w:rPr>
        <w:t xml:space="preserve">JavaScript hỗ trợ nhiều kiểu dữ liệu cơ bản. Kiểu </w:t>
      </w:r>
      <w:r w:rsidRPr="5FC6A1B1" w:rsidR="0F7BE7A0">
        <w:rPr>
          <w:noProof w:val="0"/>
          <w:lang w:val="en-US"/>
        </w:rPr>
        <w:t>String</w:t>
      </w:r>
      <w:r w:rsidRPr="5FC6A1B1" w:rsidR="0F7BE7A0">
        <w:rPr>
          <w:noProof w:val="0"/>
          <w:lang w:val="en-US"/>
        </w:rPr>
        <w:t xml:space="preserve"> là chuỗi ký tự đặt trong dấu nháy. Kiểu </w:t>
      </w:r>
      <w:r w:rsidRPr="5FC6A1B1" w:rsidR="0F7BE7A0">
        <w:rPr>
          <w:noProof w:val="0"/>
          <w:lang w:val="en-US"/>
        </w:rPr>
        <w:t>Number</w:t>
      </w:r>
      <w:r w:rsidRPr="5FC6A1B1" w:rsidR="0F7BE7A0">
        <w:rPr>
          <w:noProof w:val="0"/>
          <w:lang w:val="en-US"/>
        </w:rPr>
        <w:t xml:space="preserve"> là số nguyên hoặc số thực. Kiểu </w:t>
      </w:r>
      <w:r w:rsidRPr="5FC6A1B1" w:rsidR="0F7BE7A0">
        <w:rPr>
          <w:noProof w:val="0"/>
          <w:lang w:val="en-US"/>
        </w:rPr>
        <w:t>Boolean</w:t>
      </w:r>
      <w:r w:rsidRPr="5FC6A1B1" w:rsidR="0F7BE7A0">
        <w:rPr>
          <w:noProof w:val="0"/>
          <w:lang w:val="en-US"/>
        </w:rPr>
        <w:t xml:space="preserve"> chỉ nhận hai giá trị </w:t>
      </w:r>
      <w:r w:rsidRPr="5FC6A1B1" w:rsidR="0F7BE7A0">
        <w:rPr>
          <w:noProof w:val="0"/>
          <w:lang w:val="en-US"/>
        </w:rPr>
        <w:t>true</w:t>
      </w:r>
      <w:r w:rsidRPr="5FC6A1B1" w:rsidR="0F7BE7A0">
        <w:rPr>
          <w:noProof w:val="0"/>
          <w:lang w:val="en-US"/>
        </w:rPr>
        <w:t xml:space="preserve"> hoặc </w:t>
      </w:r>
      <w:r w:rsidRPr="5FC6A1B1" w:rsidR="0F7BE7A0">
        <w:rPr>
          <w:noProof w:val="0"/>
          <w:lang w:val="en-US"/>
        </w:rPr>
        <w:t>false</w:t>
      </w:r>
      <w:r w:rsidRPr="5FC6A1B1" w:rsidR="0F7BE7A0">
        <w:rPr>
          <w:noProof w:val="0"/>
          <w:lang w:val="en-US"/>
        </w:rPr>
        <w:t xml:space="preserve">. Kiểu </w:t>
      </w:r>
      <w:r w:rsidRPr="5FC6A1B1" w:rsidR="0F7BE7A0">
        <w:rPr>
          <w:noProof w:val="0"/>
          <w:lang w:val="en-US"/>
        </w:rPr>
        <w:t>Array</w:t>
      </w:r>
      <w:r w:rsidRPr="5FC6A1B1" w:rsidR="0F7BE7A0">
        <w:rPr>
          <w:noProof w:val="0"/>
          <w:lang w:val="en-US"/>
        </w:rPr>
        <w:t xml:space="preserve"> là mảng chứa nhiều giá trị. Kiểu </w:t>
      </w:r>
      <w:r w:rsidRPr="5FC6A1B1" w:rsidR="0F7BE7A0">
        <w:rPr>
          <w:noProof w:val="0"/>
          <w:lang w:val="en-US"/>
        </w:rPr>
        <w:t>Object</w:t>
      </w:r>
      <w:r w:rsidRPr="5FC6A1B1" w:rsidR="0F7BE7A0">
        <w:rPr>
          <w:noProof w:val="0"/>
          <w:lang w:val="en-US"/>
        </w:rPr>
        <w:t xml:space="preserve"> là đối tượng chứa các cặp key-value.</w:t>
      </w:r>
    </w:p>
    <w:p w:rsidR="0F7BE7A0" w:rsidP="5FC6A1B1" w:rsidRDefault="0F7BE7A0" w14:paraId="52FFBB80" w14:textId="3A54E93A">
      <w:pPr>
        <w:pStyle w:val="Normal"/>
        <w:rPr>
          <w:rFonts w:ascii="Times New Roman" w:hAnsi="Times New Roman" w:eastAsia="Times New Roman" w:cs="Times New Roman"/>
          <w:noProof w:val="0"/>
          <w:sz w:val="26"/>
          <w:szCs w:val="26"/>
          <w:lang w:val="en-US"/>
        </w:rPr>
      </w:pPr>
      <w:r w:rsidR="0F7BE7A0">
        <w:drawing>
          <wp:inline wp14:editId="1A98B6A3" wp14:anchorId="0A95458E">
            <wp:extent cx="5303980" cy="1280271"/>
            <wp:effectExtent l="9525" t="9525" r="9525" b="9525"/>
            <wp:docPr id="172979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79021" name="Picture 172979021"/>
                    <pic:cNvPicPr/>
                  </pic:nvPicPr>
                  <pic:blipFill>
                    <a:blip xmlns:r="http://schemas.openxmlformats.org/officeDocument/2006/relationships" r:embed="rId1033586457">
                      <a:extLst>
                        <a:ext uri="{28A0092B-C50C-407E-A947-70E740481C1C}">
                          <a14:useLocalDpi xmlns:a14="http://schemas.microsoft.com/office/drawing/2010/main"/>
                        </a:ext>
                      </a:extLst>
                    </a:blip>
                    <a:stretch>
                      <a:fillRect/>
                    </a:stretch>
                  </pic:blipFill>
                  <pic:spPr>
                    <a:xfrm>
                      <a:off x="0" y="0"/>
                      <a:ext cx="5303980" cy="1280271"/>
                    </a:xfrm>
                    <a:prstGeom prst="rect">
                      <a:avLst/>
                    </a:prstGeom>
                    <a:ln w="9525">
                      <a:solidFill>
                        <a:schemeClr val="tx1"/>
                      </a:solidFill>
                      <a:prstDash val="solid"/>
                    </a:ln>
                  </pic:spPr>
                </pic:pic>
              </a:graphicData>
            </a:graphic>
          </wp:inline>
        </w:drawing>
      </w:r>
    </w:p>
    <w:p w:rsidR="0F7BE7A0" w:rsidP="5FC6A1B1" w:rsidRDefault="0F7BE7A0" w14:paraId="31BBC2A2" w14:textId="1D160F3E">
      <w:pPr>
        <w:pStyle w:val="noidung"/>
        <w:rPr>
          <w:rFonts w:ascii="Times New Roman" w:hAnsi="Times New Roman" w:eastAsia="Times New Roman" w:cs="Times New Roman"/>
          <w:noProof w:val="0"/>
          <w:sz w:val="26"/>
          <w:szCs w:val="26"/>
          <w:lang w:val="en-US"/>
        </w:rPr>
      </w:pPr>
      <w:r w:rsidRPr="5FC6A1B1" w:rsidR="0F7BE7A0">
        <w:rPr>
          <w:noProof w:val="0"/>
          <w:lang w:val="en-US"/>
        </w:rPr>
        <w:t>Kết</w:t>
      </w:r>
      <w:r w:rsidRPr="5FC6A1B1" w:rsidR="0F7BE7A0">
        <w:rPr>
          <w:noProof w:val="0"/>
          <w:lang w:val="en-US"/>
        </w:rPr>
        <w:t xml:space="preserve"> quả</w:t>
      </w:r>
    </w:p>
    <w:p w:rsidR="5FC6A1B1" w:rsidP="5FC6A1B1" w:rsidRDefault="5FC6A1B1" w14:paraId="76A43BFD" w14:textId="3F97D96B">
      <w:pPr>
        <w:pStyle w:val="Normal"/>
        <w:rPr>
          <w:rFonts w:ascii="Times New Roman" w:hAnsi="Times New Roman" w:eastAsia="Times New Roman" w:cs="Times New Roman"/>
          <w:noProof w:val="0"/>
          <w:sz w:val="26"/>
          <w:szCs w:val="26"/>
          <w:lang w:val="en-US"/>
        </w:rPr>
      </w:pPr>
    </w:p>
    <w:p w:rsidR="0F7BE7A0" w:rsidP="5FC6A1B1" w:rsidRDefault="0F7BE7A0" w14:paraId="08B2C2FC" w14:textId="1ADDBDA9">
      <w:pPr>
        <w:pStyle w:val="Heading3"/>
        <w:rPr>
          <w:noProof w:val="0"/>
          <w:lang w:val="en-US"/>
        </w:rPr>
      </w:pPr>
      <w:r w:rsidRPr="5FC6A1B1" w:rsidR="0F7BE7A0">
        <w:rPr>
          <w:noProof w:val="0"/>
          <w:lang w:val="en-US"/>
        </w:rPr>
        <w:t>Câu lệnh điều kiện và vòng lặp</w:t>
      </w:r>
    </w:p>
    <w:p w:rsidR="0F7BE7A0" w:rsidP="5FC6A1B1" w:rsidRDefault="0F7BE7A0" w14:paraId="18E97634" w14:textId="60B22F15">
      <w:pPr>
        <w:pStyle w:val="noidung"/>
      </w:pPr>
      <w:r w:rsidRPr="5FC6A1B1" w:rsidR="0F7BE7A0">
        <w:rPr>
          <w:noProof w:val="0"/>
          <w:lang w:val="en-US"/>
        </w:rPr>
        <w:t xml:space="preserve">Câu lệnh </w:t>
      </w:r>
      <w:r w:rsidRPr="5FC6A1B1" w:rsidR="0F7BE7A0">
        <w:rPr>
          <w:noProof w:val="0"/>
          <w:lang w:val="en-US"/>
        </w:rPr>
        <w:t>if...else</w:t>
      </w:r>
      <w:r w:rsidRPr="5FC6A1B1" w:rsidR="0F7BE7A0">
        <w:rPr>
          <w:noProof w:val="0"/>
          <w:lang w:val="en-US"/>
        </w:rPr>
        <w:t xml:space="preserve"> kiểm tra điều kiện và thực thi khối lệnh tương ứng. Vòng lặp </w:t>
      </w:r>
      <w:r w:rsidRPr="5FC6A1B1" w:rsidR="0F7BE7A0">
        <w:rPr>
          <w:noProof w:val="0"/>
          <w:lang w:val="en-US"/>
        </w:rPr>
        <w:t>for</w:t>
      </w:r>
      <w:r w:rsidRPr="5FC6A1B1" w:rsidR="0F7BE7A0">
        <w:rPr>
          <w:noProof w:val="0"/>
          <w:lang w:val="en-US"/>
        </w:rPr>
        <w:t xml:space="preserve"> lặp lại một khối lệnh theo số lần xác định, </w:t>
      </w:r>
      <w:r w:rsidRPr="5FC6A1B1" w:rsidR="0F7BE7A0">
        <w:rPr>
          <w:noProof w:val="0"/>
          <w:lang w:val="en-US"/>
        </w:rPr>
        <w:t>while</w:t>
      </w:r>
      <w:r w:rsidRPr="5FC6A1B1" w:rsidR="0F7BE7A0">
        <w:rPr>
          <w:noProof w:val="0"/>
          <w:lang w:val="en-US"/>
        </w:rPr>
        <w:t xml:space="preserve"> lặp khi điều kiện còn đúng.</w:t>
      </w:r>
    </w:p>
    <w:p w:rsidR="0F7BE7A0" w:rsidP="5FC6A1B1" w:rsidRDefault="0F7BE7A0" w14:paraId="24080ABA" w14:textId="4B5CE552">
      <w:pPr>
        <w:pStyle w:val="Normal"/>
        <w:rPr>
          <w:rFonts w:ascii="Times New Roman" w:hAnsi="Times New Roman" w:eastAsia="Times New Roman" w:cs="Times New Roman"/>
          <w:noProof w:val="0"/>
          <w:sz w:val="26"/>
          <w:szCs w:val="26"/>
          <w:lang w:val="en-US"/>
        </w:rPr>
      </w:pPr>
      <w:r w:rsidR="0F7BE7A0">
        <w:drawing>
          <wp:inline wp14:editId="269B4C8A" wp14:anchorId="7CD0BD5F">
            <wp:extent cx="3147333" cy="4206604"/>
            <wp:effectExtent l="9525" t="9525" r="9525" b="9525"/>
            <wp:docPr id="1235347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347146" name="Picture 1235347146"/>
                    <pic:cNvPicPr/>
                  </pic:nvPicPr>
                  <pic:blipFill>
                    <a:blip xmlns:r="http://schemas.openxmlformats.org/officeDocument/2006/relationships" r:embed="rId1792920037">
                      <a:extLst>
                        <a:ext uri="{28A0092B-C50C-407E-A947-70E740481C1C}">
                          <a14:useLocalDpi xmlns:a14="http://schemas.microsoft.com/office/drawing/2010/main"/>
                        </a:ext>
                      </a:extLst>
                    </a:blip>
                    <a:stretch>
                      <a:fillRect/>
                    </a:stretch>
                  </pic:blipFill>
                  <pic:spPr>
                    <a:xfrm>
                      <a:off x="0" y="0"/>
                      <a:ext cx="3147333" cy="4206604"/>
                    </a:xfrm>
                    <a:prstGeom prst="rect">
                      <a:avLst/>
                    </a:prstGeom>
                    <a:ln w="9525">
                      <a:solidFill>
                        <a:schemeClr val="tx1"/>
                      </a:solidFill>
                      <a:prstDash val="solid"/>
                    </a:ln>
                  </pic:spPr>
                </pic:pic>
              </a:graphicData>
            </a:graphic>
          </wp:inline>
        </w:drawing>
      </w:r>
    </w:p>
    <w:p w:rsidR="5FC6A1B1" w:rsidP="5FC6A1B1" w:rsidRDefault="5FC6A1B1" w14:paraId="40836732" w14:textId="4D9C45BC">
      <w:pPr>
        <w:pStyle w:val="Normal"/>
        <w:rPr>
          <w:rFonts w:ascii="Times New Roman" w:hAnsi="Times New Roman" w:eastAsia="Times New Roman" w:cs="Times New Roman"/>
          <w:noProof w:val="0"/>
          <w:sz w:val="26"/>
          <w:szCs w:val="26"/>
          <w:lang w:val="en-US"/>
        </w:rPr>
      </w:pPr>
    </w:p>
    <w:p w:rsidR="0F7BE7A0" w:rsidP="5FC6A1B1" w:rsidRDefault="0F7BE7A0" w14:paraId="4A2C87E7" w14:textId="346B967F">
      <w:pPr>
        <w:pStyle w:val="noidung"/>
        <w:rPr>
          <w:rFonts w:ascii="Times New Roman" w:hAnsi="Times New Roman" w:eastAsia="Times New Roman" w:cs="Times New Roman"/>
          <w:noProof w:val="0"/>
          <w:sz w:val="26"/>
          <w:szCs w:val="26"/>
          <w:lang w:val="en-US"/>
        </w:rPr>
      </w:pPr>
      <w:r w:rsidRPr="5FC6A1B1" w:rsidR="0F7BE7A0">
        <w:rPr>
          <w:noProof w:val="0"/>
          <w:lang w:val="en-US"/>
        </w:rPr>
        <w:t>Kết quả</w:t>
      </w:r>
    </w:p>
    <w:p w:rsidR="0B8B6511" w:rsidP="5FC6A1B1" w:rsidRDefault="0B8B6511" w14:paraId="45B9AB50" w14:textId="10C05CF3">
      <w:pPr>
        <w:pStyle w:val="Normal"/>
        <w:rPr>
          <w:rFonts w:ascii="Times New Roman" w:hAnsi="Times New Roman" w:eastAsia="Times New Roman" w:cs="Times New Roman"/>
          <w:noProof w:val="0"/>
          <w:sz w:val="26"/>
          <w:szCs w:val="26"/>
          <w:lang w:val="en-US"/>
        </w:rPr>
      </w:pPr>
      <w:r w:rsidR="0B8B6511">
        <w:drawing>
          <wp:inline wp14:editId="38AE5223" wp14:anchorId="462603AE">
            <wp:extent cx="2880610" cy="701101"/>
            <wp:effectExtent l="9525" t="9525" r="9525" b="9525"/>
            <wp:docPr id="858495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495754" name="Picture 858495754"/>
                    <pic:cNvPicPr/>
                  </pic:nvPicPr>
                  <pic:blipFill>
                    <a:blip xmlns:r="http://schemas.openxmlformats.org/officeDocument/2006/relationships" r:embed="rId482253443">
                      <a:extLst>
                        <a:ext uri="{28A0092B-C50C-407E-A947-70E740481C1C}">
                          <a14:useLocalDpi xmlns:a14="http://schemas.microsoft.com/office/drawing/2010/main"/>
                        </a:ext>
                      </a:extLst>
                    </a:blip>
                    <a:stretch>
                      <a:fillRect/>
                    </a:stretch>
                  </pic:blipFill>
                  <pic:spPr>
                    <a:xfrm>
                      <a:off x="0" y="0"/>
                      <a:ext cx="2880610" cy="701101"/>
                    </a:xfrm>
                    <a:prstGeom prst="rect">
                      <a:avLst/>
                    </a:prstGeom>
                    <a:ln w="9525">
                      <a:solidFill>
                        <a:schemeClr val="tx1"/>
                      </a:solidFill>
                      <a:prstDash val="solid"/>
                    </a:ln>
                  </pic:spPr>
                </pic:pic>
              </a:graphicData>
            </a:graphic>
          </wp:inline>
        </w:drawing>
      </w:r>
    </w:p>
    <w:p xmlns:wp14="http://schemas.microsoft.com/office/word/2010/wordml" w:rsidR="00B3334D" w:rsidP="00D724C7" w:rsidRDefault="00B3334D" w14:paraId="77381956" wp14:textId="77777777">
      <w:pPr>
        <w:pStyle w:val="Heading3"/>
        <w:rPr/>
      </w:pPr>
      <w:bookmarkStart w:name="_Toc1608060666" w:id="620234154"/>
      <w:bookmarkStart w:name="_Toc155865667" w:id="1682034408"/>
      <w:r w:rsidR="43478A65">
        <w:rPr/>
        <w:t>Tiêu đề mục 2.2.2</w:t>
      </w:r>
      <w:bookmarkEnd w:id="620234154"/>
      <w:bookmarkEnd w:id="1682034408"/>
    </w:p>
    <w:p xmlns:wp14="http://schemas.microsoft.com/office/word/2010/wordml" w:rsidR="00B3334D" w:rsidP="00D724C7" w:rsidRDefault="00B3334D" w14:paraId="219E4A4C" wp14:textId="77777777">
      <w:pPr>
        <w:pStyle w:val="Heading4"/>
        <w:rPr/>
      </w:pPr>
      <w:bookmarkStart w:name="_Toc2020570213" w:id="547626286"/>
      <w:bookmarkStart w:name="_Toc818887124" w:id="1487785768"/>
      <w:r w:rsidR="43478A65">
        <w:rPr/>
        <w:t>Tiêu đề mục 2.2.2.1</w:t>
      </w:r>
      <w:bookmarkEnd w:id="547626286"/>
      <w:bookmarkEnd w:id="1487785768"/>
    </w:p>
    <w:p xmlns:wp14="http://schemas.microsoft.com/office/word/2010/wordml" w:rsidR="00B3334D" w:rsidP="00D724C7" w:rsidRDefault="00B3334D" w14:paraId="2B7B7795" wp14:textId="77777777">
      <w:pPr>
        <w:pStyle w:val="Heading4"/>
        <w:rPr/>
      </w:pPr>
      <w:bookmarkStart w:name="_Toc19672593" w:id="425272978"/>
      <w:bookmarkStart w:name="_Toc1262265143" w:id="1732272615"/>
      <w:r w:rsidR="43478A65">
        <w:rPr/>
        <w:t>Tiêu đề mục 2.2.2.2</w:t>
      </w:r>
      <w:bookmarkEnd w:id="425272978"/>
      <w:bookmarkEnd w:id="1732272615"/>
    </w:p>
    <w:p xmlns:wp14="http://schemas.microsoft.com/office/word/2010/wordml" w:rsidRPr="00AE636C" w:rsidR="00AE636C" w:rsidP="00AE636C" w:rsidRDefault="00AE636C" w14:paraId="61CDCEAD" wp14:textId="77777777">
      <w:r w:rsidRPr="00AE636C">
        <w:br w:type="page"/>
      </w:r>
    </w:p>
    <w:p xmlns:wp14="http://schemas.microsoft.com/office/word/2010/wordml" w:rsidR="00314527" w:rsidP="00653A3A" w:rsidRDefault="0035699F" w14:paraId="0038CBC0" wp14:textId="77777777">
      <w:pPr>
        <w:pStyle w:val="Heading1"/>
        <w:rPr/>
      </w:pPr>
      <w:bookmarkStart w:name="_Toc1822704697" w:id="142027111"/>
      <w:bookmarkStart w:name="_Toc1671170957" w:id="76424208"/>
      <w:r w:rsidR="7E925C0B">
        <w:rPr/>
        <w:t>Phân tích thiết kế hệ thống</w:t>
      </w:r>
      <w:bookmarkEnd w:id="142027111"/>
      <w:bookmarkEnd w:id="76424208"/>
    </w:p>
    <w:p xmlns:wp14="http://schemas.microsoft.com/office/word/2010/wordml" w:rsidR="00D724C7" w:rsidP="00D724C7" w:rsidRDefault="00FD44BF" w14:paraId="4B0B9A4C" wp14:textId="77777777">
      <w:pPr>
        <w:pStyle w:val="Heading2"/>
        <w:rPr/>
      </w:pPr>
      <w:bookmarkStart w:name="_Toc957218758" w:id="207456581"/>
      <w:bookmarkStart w:name="_Toc1525181292" w:id="507752273"/>
      <w:r w:rsidR="3EB0A4C9">
        <w:rPr/>
        <w:t>Mô tả vấn đề</w:t>
      </w:r>
      <w:bookmarkEnd w:id="207456581"/>
      <w:bookmarkEnd w:id="507752273"/>
    </w:p>
    <w:p xmlns:wp14="http://schemas.microsoft.com/office/word/2010/wordml" w:rsidR="00D724C7" w:rsidP="00D724C7" w:rsidRDefault="00FD44BF" w14:paraId="476C8D82" wp14:textId="77777777">
      <w:pPr>
        <w:pStyle w:val="Heading2"/>
        <w:rPr/>
      </w:pPr>
      <w:bookmarkStart w:name="_Toc2036863812" w:id="1812823038"/>
      <w:bookmarkStart w:name="_Toc120499336" w:id="1137168470"/>
      <w:r w:rsidR="3EB0A4C9">
        <w:rPr/>
        <w:t>Đặc tả yêu cầu hệ thống</w:t>
      </w:r>
      <w:bookmarkEnd w:id="1812823038"/>
      <w:bookmarkEnd w:id="1137168470"/>
    </w:p>
    <w:p xmlns:wp14="http://schemas.microsoft.com/office/word/2010/wordml" w:rsidR="00D724C7" w:rsidP="00D724C7" w:rsidRDefault="00FD44BF" w14:paraId="072ABB18" wp14:textId="77777777">
      <w:pPr>
        <w:pStyle w:val="Heading3"/>
        <w:rPr/>
      </w:pPr>
      <w:bookmarkStart w:name="_Toc124111975" w:id="501978101"/>
      <w:bookmarkStart w:name="_Toc1810737054" w:id="1537219929"/>
      <w:r w:rsidR="3EB0A4C9">
        <w:rPr/>
        <w:t>Yêu cầu chức năng</w:t>
      </w:r>
      <w:bookmarkEnd w:id="501978101"/>
      <w:bookmarkEnd w:id="1537219929"/>
    </w:p>
    <w:p xmlns:wp14="http://schemas.microsoft.com/office/word/2010/wordml" w:rsidR="00D724C7" w:rsidP="00D724C7" w:rsidRDefault="00FD44BF" w14:paraId="3A3EA772" wp14:textId="77777777">
      <w:pPr>
        <w:pStyle w:val="Heading3"/>
        <w:rPr/>
      </w:pPr>
      <w:bookmarkStart w:name="_Toc2031812787" w:id="687240537"/>
      <w:bookmarkStart w:name="_Toc1790929418" w:id="18504565"/>
      <w:r w:rsidR="3EB0A4C9">
        <w:rPr/>
        <w:t>Yêu cầu phi chức năng</w:t>
      </w:r>
      <w:bookmarkEnd w:id="687240537"/>
      <w:bookmarkEnd w:id="18504565"/>
    </w:p>
    <w:p xmlns:wp14="http://schemas.microsoft.com/office/word/2010/wordml" w:rsidR="00D724C7" w:rsidP="00D724C7" w:rsidRDefault="00D724C7" w14:paraId="09D637F0" wp14:textId="77777777">
      <w:pPr>
        <w:pStyle w:val="Heading4"/>
        <w:rPr/>
      </w:pPr>
      <w:bookmarkStart w:name="_Toc1907637883" w:id="97190019"/>
      <w:bookmarkStart w:name="_Toc1493676414" w:id="676089380"/>
      <w:r w:rsidR="47D402BA">
        <w:rPr/>
        <w:t>Tiêu đề mục 2.2.2.1</w:t>
      </w:r>
      <w:bookmarkEnd w:id="97190019"/>
      <w:bookmarkEnd w:id="676089380"/>
    </w:p>
    <w:p xmlns:wp14="http://schemas.microsoft.com/office/word/2010/wordml" w:rsidR="00D724C7" w:rsidP="00D724C7" w:rsidRDefault="00D724C7" w14:paraId="45033919" wp14:textId="77777777">
      <w:pPr>
        <w:pStyle w:val="Heading4"/>
        <w:rPr/>
      </w:pPr>
      <w:bookmarkStart w:name="_Toc1392125323" w:id="1728554172"/>
      <w:bookmarkStart w:name="_Toc569799550" w:id="701426976"/>
      <w:r w:rsidR="47D402BA">
        <w:rPr/>
        <w:t>Tiêu đề mục 2.2.2.2</w:t>
      </w:r>
      <w:bookmarkEnd w:id="1728554172"/>
      <w:bookmarkEnd w:id="701426976"/>
    </w:p>
    <w:p xmlns:wp14="http://schemas.microsoft.com/office/word/2010/wordml" w:rsidR="00FD44BF" w:rsidP="004553D9" w:rsidRDefault="004553D9" w14:paraId="04EB3D4E" wp14:textId="77777777">
      <w:pPr>
        <w:pStyle w:val="Heading2"/>
        <w:rPr/>
      </w:pPr>
      <w:bookmarkStart w:name="_Toc555864549" w:id="918088953"/>
      <w:bookmarkStart w:name="_Toc1937775065" w:id="1677916093"/>
      <w:r w:rsidR="2F7921D8">
        <w:rPr/>
        <w:t>Thiết kế dữ liệu</w:t>
      </w:r>
      <w:bookmarkEnd w:id="918088953"/>
      <w:bookmarkEnd w:id="1677916093"/>
    </w:p>
    <w:p xmlns:wp14="http://schemas.microsoft.com/office/word/2010/wordml" w:rsidRPr="00080838" w:rsidR="00080838" w:rsidP="00E146B9" w:rsidRDefault="00080838" w14:paraId="6BB9E253" wp14:textId="77777777">
      <w:pPr>
        <w:pStyle w:val="noidung"/>
      </w:pPr>
    </w:p>
    <w:p xmlns:wp14="http://schemas.microsoft.com/office/word/2010/wordml" w:rsidR="004553D9" w:rsidP="008759C1" w:rsidRDefault="004553D9" w14:paraId="59518DED" wp14:textId="77777777">
      <w:pPr>
        <w:pStyle w:val="Heading3"/>
        <w:rPr/>
      </w:pPr>
      <w:bookmarkStart w:name="_Toc1823079021" w:id="20522679"/>
      <w:bookmarkStart w:name="_Toc1131637034" w:id="514317950"/>
      <w:r w:rsidR="2F7921D8">
        <w:rPr/>
        <w:t>Cấu trúc lưu trữ</w:t>
      </w:r>
      <w:bookmarkEnd w:id="20522679"/>
      <w:bookmarkEnd w:id="514317950"/>
    </w:p>
    <w:p xmlns:wp14="http://schemas.microsoft.com/office/word/2010/wordml" w:rsidR="004553D9" w:rsidP="008759C1" w:rsidRDefault="004553D9" w14:paraId="133BBB11" wp14:textId="77777777">
      <w:pPr>
        <w:pStyle w:val="Heading3"/>
        <w:rPr/>
      </w:pPr>
      <w:bookmarkStart w:name="_Toc67275037" w:id="1690132540"/>
      <w:bookmarkStart w:name="_Toc1993941832" w:id="511418773"/>
      <w:r w:rsidR="2F7921D8">
        <w:rPr/>
        <w:t>Đặc tả chi tiết</w:t>
      </w:r>
      <w:bookmarkEnd w:id="1690132540"/>
      <w:bookmarkEnd w:id="511418773"/>
    </w:p>
    <w:p xmlns:wp14="http://schemas.microsoft.com/office/word/2010/wordml" w:rsidR="002D378E" w:rsidP="002D378E" w:rsidRDefault="002D378E" w14:paraId="23DE523C" wp14:textId="77777777">
      <w:pPr>
        <w:jc w:val="both"/>
      </w:pPr>
    </w:p>
    <w:p xmlns:wp14="http://schemas.microsoft.com/office/word/2010/wordml" w:rsidR="002D378E" w:rsidP="002D378E" w:rsidRDefault="002D378E" w14:paraId="34A2F885" wp14:textId="77777777">
      <w:pPr>
        <w:pStyle w:val="Caption"/>
        <w:keepNext/>
      </w:pPr>
      <w:r>
        <w:t xml:space="preserve">Bảng </w:t>
      </w:r>
      <w:r w:rsidR="00592DE0">
        <w:fldChar w:fldCharType="begin"/>
      </w:r>
      <w:r w:rsidR="00592DE0">
        <w:instrText xml:space="preserve"> STYLEREF 1 \s </w:instrText>
      </w:r>
      <w:r w:rsidR="00592DE0">
        <w:fldChar w:fldCharType="separate"/>
      </w:r>
      <w:r w:rsidR="00F646B5">
        <w:rPr>
          <w:noProof/>
        </w:rPr>
        <w:t>3</w:t>
      </w:r>
      <w:r w:rsidR="00592DE0">
        <w:rPr>
          <w:noProof/>
        </w:rPr>
        <w:fldChar w:fldCharType="end"/>
      </w:r>
      <w:r>
        <w:t>.</w:t>
      </w:r>
      <w:r w:rsidR="00592DE0">
        <w:fldChar w:fldCharType="begin"/>
      </w:r>
      <w:r w:rsidR="00592DE0">
        <w:instrText xml:space="preserve"> SEQ B</w:instrText>
      </w:r>
      <w:r w:rsidR="00592DE0">
        <w:instrText>ả</w:instrText>
      </w:r>
      <w:r w:rsidR="00592DE0">
        <w:instrText xml:space="preserve">ng \* ARABIC \s 1 </w:instrText>
      </w:r>
      <w:r w:rsidR="00592DE0">
        <w:fldChar w:fldCharType="separate"/>
      </w:r>
      <w:r w:rsidR="00F646B5">
        <w:rPr>
          <w:noProof/>
        </w:rPr>
        <w:t>1</w:t>
      </w:r>
      <w:r w:rsidR="00592DE0">
        <w:rPr>
          <w:noProof/>
        </w:rPr>
        <w:fldChar w:fldCharType="end"/>
      </w:r>
      <w:r>
        <w:t xml:space="preserve"> </w:t>
      </w:r>
      <w:r w:rsidR="00644673">
        <w:t>Nhập vào t</w:t>
      </w:r>
      <w:r>
        <w:t xml:space="preserve">iêu đề bảng </w:t>
      </w:r>
    </w:p>
    <w:tbl>
      <w:tblPr>
        <w:tblStyle w:val="myTable"/>
        <w:tblW w:w="0" w:type="auto"/>
        <w:tblLook w:val="04A0" w:firstRow="1" w:lastRow="0" w:firstColumn="1" w:lastColumn="0" w:noHBand="0" w:noVBand="1"/>
      </w:tblPr>
      <w:tblGrid>
        <w:gridCol w:w="1754"/>
        <w:gridCol w:w="1753"/>
        <w:gridCol w:w="1754"/>
        <w:gridCol w:w="1754"/>
        <w:gridCol w:w="1753"/>
      </w:tblGrid>
      <w:tr xmlns:wp14="http://schemas.microsoft.com/office/word/2010/wordml" w:rsidR="002D378E" w:rsidTr="002D378E" w14:paraId="4E1C837F"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rsidR="002D378E" w:rsidP="002D378E" w:rsidRDefault="002D378E" w14:paraId="1164CDE7" wp14:textId="77777777">
            <w:r>
              <w:t>STT</w:t>
            </w:r>
          </w:p>
        </w:tc>
        <w:tc>
          <w:tcPr>
            <w:tcW w:w="1753" w:type="dxa"/>
          </w:tcPr>
          <w:p w:rsidR="002D378E" w:rsidP="002D378E" w:rsidRDefault="002D378E" w14:paraId="584F26BD" wp14:textId="77777777">
            <w:pPr>
              <w:cnfStyle w:val="100000000000" w:firstRow="1" w:lastRow="0" w:firstColumn="0" w:lastColumn="0" w:oddVBand="0" w:evenVBand="0" w:oddHBand="0" w:evenHBand="0" w:firstRowFirstColumn="0" w:firstRowLastColumn="0" w:lastRowFirstColumn="0" w:lastRowLastColumn="0"/>
            </w:pPr>
            <w:r>
              <w:t>Tên cột 1</w:t>
            </w:r>
          </w:p>
        </w:tc>
        <w:tc>
          <w:tcPr>
            <w:tcW w:w="1754" w:type="dxa"/>
          </w:tcPr>
          <w:p w:rsidR="002D378E" w:rsidP="002D378E" w:rsidRDefault="002D378E" w14:paraId="5982CE11" wp14:textId="77777777">
            <w:pPr>
              <w:cnfStyle w:val="100000000000" w:firstRow="1" w:lastRow="0" w:firstColumn="0" w:lastColumn="0" w:oddVBand="0" w:evenVBand="0" w:oddHBand="0" w:evenHBand="0" w:firstRowFirstColumn="0" w:firstRowLastColumn="0" w:lastRowFirstColumn="0" w:lastRowLastColumn="0"/>
            </w:pPr>
            <w:r>
              <w:t>Tên cột 2</w:t>
            </w:r>
          </w:p>
        </w:tc>
        <w:tc>
          <w:tcPr>
            <w:tcW w:w="1754" w:type="dxa"/>
          </w:tcPr>
          <w:p w:rsidR="002D378E" w:rsidP="002D378E" w:rsidRDefault="002D378E" w14:paraId="395887B2" wp14:textId="77777777">
            <w:pPr>
              <w:cnfStyle w:val="100000000000" w:firstRow="1" w:lastRow="0" w:firstColumn="0" w:lastColumn="0" w:oddVBand="0" w:evenVBand="0" w:oddHBand="0" w:evenHBand="0" w:firstRowFirstColumn="0" w:firstRowLastColumn="0" w:lastRowFirstColumn="0" w:lastRowLastColumn="0"/>
            </w:pPr>
            <w:r>
              <w:t>Tên cột 3</w:t>
            </w:r>
          </w:p>
        </w:tc>
        <w:tc>
          <w:tcPr>
            <w:tcW w:w="1753" w:type="dxa"/>
          </w:tcPr>
          <w:p w:rsidR="002D378E" w:rsidP="002D378E" w:rsidRDefault="002D378E" w14:paraId="52E56223" wp14:textId="77777777">
            <w:pPr>
              <w:cnfStyle w:val="100000000000" w:firstRow="1" w:lastRow="0" w:firstColumn="0" w:lastColumn="0" w:oddVBand="0" w:evenVBand="0" w:oddHBand="0" w:evenHBand="0" w:firstRowFirstColumn="0" w:firstRowLastColumn="0" w:lastRowFirstColumn="0" w:lastRowLastColumn="0"/>
            </w:pPr>
          </w:p>
        </w:tc>
      </w:tr>
      <w:tr xmlns:wp14="http://schemas.microsoft.com/office/word/2010/wordml" w:rsidR="002D378E" w:rsidTr="002D378E" w14:paraId="07547A01" wp14:textId="77777777">
        <w:tc>
          <w:tcPr>
            <w:cnfStyle w:val="001000000000" w:firstRow="0" w:lastRow="0" w:firstColumn="1" w:lastColumn="0" w:oddVBand="0" w:evenVBand="0" w:oddHBand="0" w:evenHBand="0" w:firstRowFirstColumn="0" w:firstRowLastColumn="0" w:lastRowFirstColumn="0" w:lastRowLastColumn="0"/>
            <w:tcW w:w="1754" w:type="dxa"/>
          </w:tcPr>
          <w:p w:rsidR="002D378E" w:rsidP="002D378E" w:rsidRDefault="002D378E" w14:paraId="5043CB0F" wp14:textId="77777777"/>
        </w:tc>
        <w:tc>
          <w:tcPr>
            <w:tcW w:w="1753" w:type="dxa"/>
          </w:tcPr>
          <w:p w:rsidR="002D378E" w:rsidP="002D378E" w:rsidRDefault="002D378E" w14:paraId="07459315" wp14:textId="77777777">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P="002D378E" w:rsidRDefault="002D378E" w14:paraId="6537F28F" wp14:textId="77777777">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P="002D378E" w:rsidRDefault="002D378E" w14:paraId="6DFB9E20" wp14:textId="77777777">
            <w:pPr>
              <w:cnfStyle w:val="000000000000" w:firstRow="0" w:lastRow="0" w:firstColumn="0" w:lastColumn="0" w:oddVBand="0" w:evenVBand="0" w:oddHBand="0" w:evenHBand="0" w:firstRowFirstColumn="0" w:firstRowLastColumn="0" w:lastRowFirstColumn="0" w:lastRowLastColumn="0"/>
            </w:pPr>
          </w:p>
        </w:tc>
        <w:tc>
          <w:tcPr>
            <w:tcW w:w="1753" w:type="dxa"/>
          </w:tcPr>
          <w:p w:rsidR="002D378E" w:rsidP="002D378E" w:rsidRDefault="002D378E" w14:paraId="70DF9E56" wp14:textId="77777777">
            <w:pPr>
              <w:cnfStyle w:val="000000000000" w:firstRow="0" w:lastRow="0" w:firstColumn="0" w:lastColumn="0" w:oddVBand="0" w:evenVBand="0" w:oddHBand="0" w:evenHBand="0" w:firstRowFirstColumn="0" w:firstRowLastColumn="0" w:lastRowFirstColumn="0" w:lastRowLastColumn="0"/>
            </w:pPr>
          </w:p>
        </w:tc>
      </w:tr>
      <w:tr xmlns:wp14="http://schemas.microsoft.com/office/word/2010/wordml" w:rsidR="002D378E" w:rsidTr="002D378E" w14:paraId="44E871BC" wp14:textId="77777777">
        <w:tc>
          <w:tcPr>
            <w:cnfStyle w:val="001000000000" w:firstRow="0" w:lastRow="0" w:firstColumn="1" w:lastColumn="0" w:oddVBand="0" w:evenVBand="0" w:oddHBand="0" w:evenHBand="0" w:firstRowFirstColumn="0" w:firstRowLastColumn="0" w:lastRowFirstColumn="0" w:lastRowLastColumn="0"/>
            <w:tcW w:w="1754" w:type="dxa"/>
          </w:tcPr>
          <w:p w:rsidR="002D378E" w:rsidP="002D378E" w:rsidRDefault="002D378E" w14:paraId="144A5D23" wp14:textId="77777777"/>
        </w:tc>
        <w:tc>
          <w:tcPr>
            <w:tcW w:w="1753" w:type="dxa"/>
          </w:tcPr>
          <w:p w:rsidR="002D378E" w:rsidP="002D378E" w:rsidRDefault="002D378E" w14:paraId="738610EB" wp14:textId="77777777">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P="002D378E" w:rsidRDefault="002D378E" w14:paraId="637805D2" wp14:textId="77777777">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P="002D378E" w:rsidRDefault="002D378E" w14:paraId="463F29E8" wp14:textId="77777777">
            <w:pPr>
              <w:cnfStyle w:val="000000000000" w:firstRow="0" w:lastRow="0" w:firstColumn="0" w:lastColumn="0" w:oddVBand="0" w:evenVBand="0" w:oddHBand="0" w:evenHBand="0" w:firstRowFirstColumn="0" w:firstRowLastColumn="0" w:lastRowFirstColumn="0" w:lastRowLastColumn="0"/>
            </w:pPr>
          </w:p>
        </w:tc>
        <w:tc>
          <w:tcPr>
            <w:tcW w:w="1753" w:type="dxa"/>
          </w:tcPr>
          <w:p w:rsidR="002D378E" w:rsidP="002D378E" w:rsidRDefault="002D378E" w14:paraId="3B7B4B86" wp14:textId="77777777">
            <w:pPr>
              <w:cnfStyle w:val="000000000000" w:firstRow="0" w:lastRow="0" w:firstColumn="0" w:lastColumn="0" w:oddVBand="0" w:evenVBand="0" w:oddHBand="0" w:evenHBand="0" w:firstRowFirstColumn="0" w:firstRowLastColumn="0" w:lastRowFirstColumn="0" w:lastRowLastColumn="0"/>
            </w:pPr>
          </w:p>
        </w:tc>
      </w:tr>
    </w:tbl>
    <w:p xmlns:wp14="http://schemas.microsoft.com/office/word/2010/wordml" w:rsidRPr="002D378E" w:rsidR="002D378E" w:rsidP="002D378E" w:rsidRDefault="002D378E" w14:paraId="3A0FF5F2" wp14:textId="77777777"/>
    <w:p xmlns:wp14="http://schemas.microsoft.com/office/word/2010/wordml" w:rsidR="004553D9" w:rsidP="004553D9" w:rsidRDefault="004553D9" w14:paraId="7692A418" wp14:textId="77777777">
      <w:pPr>
        <w:pStyle w:val="Heading2"/>
        <w:rPr/>
      </w:pPr>
      <w:bookmarkStart w:name="_Toc30495291" w:id="2013320514"/>
      <w:bookmarkStart w:name="_Toc590593415" w:id="974253061"/>
      <w:r w:rsidR="2F7921D8">
        <w:rPr/>
        <w:t>Thiết kế chức năng</w:t>
      </w:r>
      <w:bookmarkEnd w:id="2013320514"/>
      <w:bookmarkEnd w:id="974253061"/>
    </w:p>
    <w:p xmlns:wp14="http://schemas.microsoft.com/office/word/2010/wordml" w:rsidR="004553D9" w:rsidP="004553D9" w:rsidRDefault="004553D9" w14:paraId="7A79AC97" wp14:textId="77777777">
      <w:pPr>
        <w:pStyle w:val="Heading2"/>
        <w:rPr/>
      </w:pPr>
      <w:bookmarkStart w:name="_Toc1036102033" w:id="383343975"/>
      <w:bookmarkStart w:name="_Toc45151177" w:id="1067138830"/>
      <w:r w:rsidR="2F7921D8">
        <w:rPr/>
        <w:t>Thiết kế giao diện</w:t>
      </w:r>
      <w:bookmarkEnd w:id="383343975"/>
      <w:bookmarkEnd w:id="1067138830"/>
    </w:p>
    <w:p xmlns:wp14="http://schemas.microsoft.com/office/word/2010/wordml" w:rsidR="004553D9" w:rsidP="004553D9" w:rsidRDefault="004553D9" w14:paraId="48A6BC6F" wp14:textId="77777777">
      <w:pPr>
        <w:pStyle w:val="Heading3"/>
        <w:rPr/>
      </w:pPr>
      <w:bookmarkStart w:name="_Toc1054533845" w:id="1784630395"/>
      <w:bookmarkStart w:name="_Toc103575916" w:id="1424931012"/>
      <w:r w:rsidR="2F7921D8">
        <w:rPr/>
        <w:t>Sơ đồ website</w:t>
      </w:r>
      <w:bookmarkEnd w:id="1784630395"/>
      <w:bookmarkEnd w:id="1424931012"/>
    </w:p>
    <w:p xmlns:wp14="http://schemas.microsoft.com/office/word/2010/wordml" w:rsidR="002D378E" w:rsidP="002D378E" w:rsidRDefault="002D378E" w14:paraId="5630AD66" wp14:textId="77777777">
      <w:pPr>
        <w:pStyle w:val="noidung"/>
        <w:keepNext/>
      </w:pPr>
      <w:r w:rsidRPr="002D378E">
        <w:rPr>
          <w:noProof/>
        </w:rPr>
        <w:drawing>
          <wp:inline xmlns:wp14="http://schemas.microsoft.com/office/word/2010/wordprocessingDrawing" distT="0" distB="0" distL="0" distR="0" wp14:anchorId="28667E19" wp14:editId="7F004EF5">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377440"/>
                    </a:xfrm>
                    <a:prstGeom prst="rect">
                      <a:avLst/>
                    </a:prstGeom>
                  </pic:spPr>
                </pic:pic>
              </a:graphicData>
            </a:graphic>
          </wp:inline>
        </w:drawing>
      </w:r>
    </w:p>
    <w:p xmlns:wp14="http://schemas.microsoft.com/office/word/2010/wordml" w:rsidRPr="002D378E" w:rsidR="002D378E" w:rsidP="002D378E" w:rsidRDefault="002D378E" w14:paraId="65265DFC" wp14:textId="77777777">
      <w:pPr>
        <w:pStyle w:val="Caption"/>
      </w:pPr>
      <w:r w:rsidRPr="002D378E">
        <w:t xml:space="preserve">Hình </w:t>
      </w:r>
      <w:r w:rsidR="00592DE0">
        <w:fldChar w:fldCharType="begin"/>
      </w:r>
      <w:r w:rsidR="00592DE0">
        <w:instrText xml:space="preserve"> STYLEREF 1 \s </w:instrText>
      </w:r>
      <w:r w:rsidR="00592DE0">
        <w:fldChar w:fldCharType="separate"/>
      </w:r>
      <w:r w:rsidR="00F646B5">
        <w:rPr>
          <w:noProof/>
        </w:rPr>
        <w:t>3</w:t>
      </w:r>
      <w:r w:rsidR="00592DE0">
        <w:fldChar w:fldCharType="end"/>
      </w:r>
      <w:r w:rsidRPr="002D378E">
        <w:t>.</w:t>
      </w:r>
      <w:r w:rsidR="00592DE0">
        <w:fldChar w:fldCharType="begin"/>
      </w:r>
      <w:r w:rsidR="00592DE0">
        <w:instrText xml:space="preserve"> SEQ Hình \* ARABIC \s 1 </w:instrText>
      </w:r>
      <w:r w:rsidR="00592DE0">
        <w:fldChar w:fldCharType="separate"/>
      </w:r>
      <w:r w:rsidR="00F646B5">
        <w:rPr>
          <w:noProof/>
        </w:rPr>
        <w:t>1</w:t>
      </w:r>
      <w:r w:rsidR="00592DE0">
        <w:fldChar w:fldCharType="end"/>
      </w:r>
      <w:r w:rsidRPr="002D378E">
        <w:t xml:space="preserve"> Nhập tiêu đề cho hình minh họa</w:t>
      </w:r>
    </w:p>
    <w:p xmlns:wp14="http://schemas.microsoft.com/office/word/2010/wordml" w:rsidR="004553D9" w:rsidP="004553D9" w:rsidRDefault="004553D9" w14:paraId="61DC1F1C" wp14:textId="77777777">
      <w:pPr>
        <w:pStyle w:val="Heading3"/>
        <w:rPr/>
      </w:pPr>
      <w:bookmarkStart w:name="_Toc423390459" w:id="337010385"/>
      <w:bookmarkStart w:name="_Toc1143171277" w:id="1550550325"/>
      <w:r w:rsidR="2F7921D8">
        <w:rPr/>
        <w:t>Giao diện trang chủ</w:t>
      </w:r>
      <w:bookmarkEnd w:id="337010385"/>
      <w:bookmarkEnd w:id="1550550325"/>
    </w:p>
    <w:p xmlns:wp14="http://schemas.microsoft.com/office/word/2010/wordml" w:rsidRPr="004553D9" w:rsidR="004553D9" w:rsidP="004553D9" w:rsidRDefault="004553D9" w14:paraId="5882A7CD" wp14:textId="77777777">
      <w:pPr>
        <w:pStyle w:val="Heading3"/>
        <w:rPr/>
      </w:pPr>
      <w:bookmarkStart w:name="_Toc1746944981" w:id="1030447374"/>
      <w:bookmarkStart w:name="_Toc947003841" w:id="1390265846"/>
      <w:r w:rsidR="2F7921D8">
        <w:rPr/>
        <w:t>Giao diện trang …</w:t>
      </w:r>
      <w:bookmarkEnd w:id="1030447374"/>
      <w:bookmarkEnd w:id="1390265846"/>
    </w:p>
    <w:p xmlns:wp14="http://schemas.microsoft.com/office/word/2010/wordml" w:rsidRPr="00AE636C" w:rsidR="00D724C7" w:rsidP="00AE636C" w:rsidRDefault="00D724C7" w14:paraId="61829076" wp14:textId="77777777"/>
    <w:p xmlns:wp14="http://schemas.microsoft.com/office/word/2010/wordml" w:rsidRPr="00AE636C" w:rsidR="00AE636C" w:rsidP="00AE636C" w:rsidRDefault="00AE636C" w14:paraId="2BA226A1" wp14:textId="77777777">
      <w:r w:rsidRPr="00AE636C">
        <w:br w:type="page"/>
      </w:r>
    </w:p>
    <w:p xmlns:wp14="http://schemas.microsoft.com/office/word/2010/wordml" w:rsidR="0035699F" w:rsidP="00653A3A" w:rsidRDefault="008759C1" w14:paraId="46398593" wp14:textId="77777777">
      <w:pPr>
        <w:pStyle w:val="Heading1"/>
        <w:rPr/>
      </w:pPr>
      <w:bookmarkStart w:name="_Toc1702122206" w:id="762262025"/>
      <w:bookmarkStart w:name="_Toc52976979" w:id="249018686"/>
      <w:r w:rsidR="23A93FA2">
        <w:rPr/>
        <w:t>KẾT QUẢ</w:t>
      </w:r>
      <w:r w:rsidR="1FB13921">
        <w:rPr/>
        <w:t xml:space="preserve"> thực nghiệm</w:t>
      </w:r>
      <w:bookmarkEnd w:id="762262025"/>
      <w:bookmarkEnd w:id="249018686"/>
    </w:p>
    <w:p xmlns:wp14="http://schemas.microsoft.com/office/word/2010/wordml" w:rsidR="00D724C7" w:rsidP="00D724C7" w:rsidRDefault="008759C1" w14:paraId="34329FF4" wp14:textId="77777777">
      <w:pPr>
        <w:pStyle w:val="Heading2"/>
        <w:rPr/>
      </w:pPr>
      <w:bookmarkStart w:name="_Toc1632640465" w:id="1484749753"/>
      <w:bookmarkStart w:name="_Toc1138136655" w:id="2051187814"/>
      <w:r w:rsidR="23A93FA2">
        <w:rPr/>
        <w:t>Dữ liệu thử nghiệm</w:t>
      </w:r>
      <w:bookmarkEnd w:id="1484749753"/>
      <w:bookmarkEnd w:id="2051187814"/>
    </w:p>
    <w:p xmlns:wp14="http://schemas.microsoft.com/office/word/2010/wordml" w:rsidR="00D724C7" w:rsidP="00D724C7" w:rsidRDefault="003D4A92" w14:paraId="3285BD76" wp14:textId="77777777">
      <w:pPr>
        <w:pStyle w:val="Heading2"/>
        <w:rPr/>
      </w:pPr>
      <w:bookmarkStart w:name="_Toc1857910839" w:id="1594333363"/>
      <w:bookmarkStart w:name="_Toc1513114735" w:id="1220770774"/>
      <w:r w:rsidR="46055647">
        <w:rPr/>
        <w:t>Kết quả thực nghiệm</w:t>
      </w:r>
      <w:bookmarkEnd w:id="1594333363"/>
      <w:bookmarkEnd w:id="1220770774"/>
    </w:p>
    <w:p xmlns:wp14="http://schemas.microsoft.com/office/word/2010/wordml" w:rsidRPr="003D4A92" w:rsidR="003D4A92" w:rsidP="003D4A92" w:rsidRDefault="003D4A92" w14:paraId="2C4062B9" wp14:textId="77777777">
      <w:pPr>
        <w:pStyle w:val="Heading3"/>
        <w:rPr/>
      </w:pPr>
      <w:bookmarkStart w:name="_Toc890914810" w:id="726954858"/>
      <w:bookmarkStart w:name="_Toc1174132830" w:id="223928800"/>
      <w:r w:rsidR="46055647">
        <w:rPr/>
        <w:t>Giao diện trang chủ</w:t>
      </w:r>
      <w:bookmarkEnd w:id="726954858"/>
      <w:bookmarkEnd w:id="223928800"/>
    </w:p>
    <w:p xmlns:wp14="http://schemas.microsoft.com/office/word/2010/wordml" w:rsidRPr="008759C1" w:rsidR="008759C1" w:rsidP="008759C1" w:rsidRDefault="008759C1" w14:paraId="498880E5" wp14:textId="77777777">
      <w:pPr>
        <w:pStyle w:val="noidung"/>
      </w:pPr>
      <w:r>
        <w:t>Chụp hình và mô tả</w:t>
      </w:r>
    </w:p>
    <w:p xmlns:wp14="http://schemas.microsoft.com/office/word/2010/wordml" w:rsidR="00D724C7" w:rsidP="00D724C7" w:rsidRDefault="003D4A92" w14:paraId="7919FAB9" wp14:textId="77777777">
      <w:pPr>
        <w:pStyle w:val="Heading3"/>
        <w:rPr/>
      </w:pPr>
      <w:bookmarkStart w:name="_Toc2080015115" w:id="843620669"/>
      <w:bookmarkStart w:name="_Toc191158664" w:id="1336336801"/>
      <w:r w:rsidR="46055647">
        <w:rPr/>
        <w:t>Giao diện trang …</w:t>
      </w:r>
      <w:bookmarkEnd w:id="843620669"/>
      <w:bookmarkEnd w:id="1336336801"/>
    </w:p>
    <w:p xmlns:wp14="http://schemas.microsoft.com/office/word/2010/wordml" w:rsidR="003D4A92" w:rsidP="003D4A92" w:rsidRDefault="003D4A92" w14:paraId="4231781F" wp14:textId="77777777">
      <w:pPr>
        <w:pStyle w:val="noidung"/>
      </w:pPr>
      <w:r>
        <w:t>Chụp hình và mô tả</w:t>
      </w:r>
    </w:p>
    <w:p xmlns:wp14="http://schemas.microsoft.com/office/word/2010/wordml" w:rsidRPr="008759C1" w:rsidR="003D4A92" w:rsidP="003D4A92" w:rsidRDefault="003D4A92" w14:paraId="18116DB8" wp14:textId="77777777">
      <w:pPr>
        <w:pStyle w:val="noidung"/>
      </w:pPr>
      <w:r>
        <w:t>….</w:t>
      </w:r>
    </w:p>
    <w:p xmlns:wp14="http://schemas.microsoft.com/office/word/2010/wordml" w:rsidRPr="008F3D04" w:rsidR="003D4A92" w:rsidP="008F3D04" w:rsidRDefault="003D4A92" w14:paraId="17AD93B2" wp14:textId="77777777"/>
    <w:p xmlns:wp14="http://schemas.microsoft.com/office/word/2010/wordml" w:rsidRPr="008F3D04" w:rsidR="00D724C7" w:rsidP="008F3D04" w:rsidRDefault="00D724C7" w14:paraId="0DE4B5B7" wp14:textId="77777777"/>
    <w:p xmlns:wp14="http://schemas.microsoft.com/office/word/2010/wordml" w:rsidRPr="008F3D04" w:rsidR="008F3D04" w:rsidP="008F3D04" w:rsidRDefault="008F3D04" w14:paraId="66204FF1" wp14:textId="77777777">
      <w:r w:rsidRPr="008F3D04">
        <w:br w:type="page"/>
      </w:r>
    </w:p>
    <w:p xmlns:wp14="http://schemas.microsoft.com/office/word/2010/wordml" w:rsidR="00DF06F5" w:rsidP="00EC5402" w:rsidRDefault="00DF06F5" w14:paraId="1A9B266D" wp14:textId="77777777">
      <w:pPr>
        <w:pStyle w:val="Heading1"/>
        <w:rPr/>
      </w:pPr>
      <w:bookmarkStart w:name="_Toc276699603" w:id="1957489873"/>
      <w:bookmarkStart w:name="_Toc1877221735" w:id="1005102537"/>
      <w:r w:rsidR="1FB13921">
        <w:rPr/>
        <w:t>Kết luận và hướng phát triển</w:t>
      </w:r>
      <w:bookmarkEnd w:id="1957489873"/>
      <w:bookmarkEnd w:id="1005102537"/>
    </w:p>
    <w:p xmlns:wp14="http://schemas.microsoft.com/office/word/2010/wordml" w:rsidR="003D4A92" w:rsidP="007378A0" w:rsidRDefault="008F3D04" w14:paraId="36116E45" wp14:textId="77777777">
      <w:pPr>
        <w:pStyle w:val="Heading2"/>
        <w:rPr/>
      </w:pPr>
      <w:bookmarkStart w:name="_Toc1214892872" w:id="2083925073"/>
      <w:bookmarkStart w:name="_Toc1288993278" w:id="2027423439"/>
      <w:r w:rsidR="6C1FD078">
        <w:rPr/>
        <w:t>Kết luận</w:t>
      </w:r>
      <w:bookmarkEnd w:id="2083925073"/>
      <w:bookmarkEnd w:id="2027423439"/>
    </w:p>
    <w:p xmlns:wp14="http://schemas.microsoft.com/office/word/2010/wordml" w:rsidRPr="007378A0" w:rsidR="007378A0" w:rsidP="007378A0" w:rsidRDefault="007378A0" w14:paraId="2DBF0D7D" wp14:textId="77777777">
      <w:pPr>
        <w:pStyle w:val="noidung"/>
      </w:pPr>
    </w:p>
    <w:p xmlns:wp14="http://schemas.microsoft.com/office/word/2010/wordml" w:rsidR="008F3D04" w:rsidP="007378A0" w:rsidRDefault="008F3D04" w14:paraId="2C595723" wp14:textId="77777777">
      <w:pPr>
        <w:pStyle w:val="Heading2"/>
        <w:rPr/>
      </w:pPr>
      <w:bookmarkStart w:name="_Toc1846601850" w:id="928188797"/>
      <w:bookmarkStart w:name="_Toc987933670" w:id="1553430743"/>
      <w:r w:rsidR="6C1FD078">
        <w:rPr/>
        <w:t>Hướng phát triển</w:t>
      </w:r>
      <w:bookmarkEnd w:id="928188797"/>
      <w:bookmarkEnd w:id="1553430743"/>
    </w:p>
    <w:p xmlns:wp14="http://schemas.microsoft.com/office/word/2010/wordml" w:rsidRPr="007378A0" w:rsidR="007378A0" w:rsidP="007378A0" w:rsidRDefault="007378A0" w14:paraId="6B62F1B3" wp14:textId="77777777">
      <w:pPr>
        <w:pStyle w:val="noidung"/>
      </w:pPr>
    </w:p>
    <w:p xmlns:wp14="http://schemas.microsoft.com/office/word/2010/wordml" w:rsidRPr="007378A0" w:rsidR="007378A0" w:rsidP="007378A0" w:rsidRDefault="007378A0" w14:paraId="02F2C34E" wp14:textId="77777777">
      <w:pPr>
        <w:pStyle w:val="noidung"/>
      </w:pPr>
    </w:p>
    <w:p xmlns:wp14="http://schemas.microsoft.com/office/word/2010/wordml" w:rsidR="007378A0" w:rsidRDefault="007378A0" w14:paraId="680A4E5D" wp14:textId="77777777">
      <w:pPr>
        <w:rPr>
          <w:b/>
          <w:caps/>
          <w:sz w:val="30"/>
        </w:rPr>
      </w:pPr>
      <w:r>
        <w:br w:type="page"/>
      </w:r>
    </w:p>
    <w:p xmlns:wp14="http://schemas.microsoft.com/office/word/2010/wordml" w:rsidR="00314527" w:rsidP="003D4A92" w:rsidRDefault="003D4A92" w14:paraId="7809FCB8" wp14:textId="77777777">
      <w:pPr>
        <w:pStyle w:val="DEMUC"/>
      </w:pPr>
      <w:r>
        <w:t>Danh mục tài liệu tham khảo</w:t>
      </w:r>
    </w:p>
    <w:p xmlns:wp14="http://schemas.microsoft.com/office/word/2010/wordml" w:rsidR="003D4A92" w:rsidP="003D4A92" w:rsidRDefault="008F3D04" w14:paraId="080420E5" wp14:textId="77777777">
      <w:pPr>
        <w:pStyle w:val="noidung"/>
      </w:pPr>
      <w:r>
        <w:t>Vào Zotero &gt; chọn lệnh tại khung màu đỏ:</w:t>
      </w:r>
    </w:p>
    <w:p xmlns:wp14="http://schemas.microsoft.com/office/word/2010/wordml" w:rsidR="008F3D04" w:rsidP="003D4A92" w:rsidRDefault="008F3D04" w14:paraId="19219836" wp14:textId="77777777">
      <w:pPr>
        <w:pStyle w:val="noidung"/>
      </w:pPr>
      <w:r w:rsidRPr="008F3D04">
        <w:rPr>
          <w:noProof/>
        </w:rPr>
        <w:drawing>
          <wp:inline xmlns:wp14="http://schemas.microsoft.com/office/word/2010/wordprocessingDrawing" distT="0" distB="0" distL="0" distR="0" wp14:anchorId="5AC25CAF" wp14:editId="4F58625E">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286" cy="989593"/>
                    </a:xfrm>
                    <a:prstGeom prst="rect">
                      <a:avLst/>
                    </a:prstGeom>
                  </pic:spPr>
                </pic:pic>
              </a:graphicData>
            </a:graphic>
          </wp:inline>
        </w:drawing>
      </w:r>
    </w:p>
    <w:p xmlns:wp14="http://schemas.microsoft.com/office/word/2010/wordml" w:rsidR="0098728A" w:rsidP="0098728A" w:rsidRDefault="0098728A" w14:paraId="011BBF70" wp14:textId="77777777">
      <w:pPr>
        <w:pStyle w:val="noidung"/>
      </w:pPr>
      <w:r w:rsidRPr="0098728A">
        <w:rPr>
          <w:highlight w:val="yellow"/>
        </w:rPr>
        <w:t>Hệ thống sẽ tự động xuất ra những tài liệu đã trích dẫn ở chương cơ sở lý thuyết</w:t>
      </w:r>
    </w:p>
    <w:sectPr w:rsidR="0098728A" w:rsidSect="00A6023F">
      <w:footerReference w:type="default" r:id="rId13"/>
      <w:pgSz w:w="11907" w:h="16840" w:orient="portrait"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592DE0" w:rsidP="00265292" w:rsidRDefault="00592DE0" w14:paraId="7194DBDC" wp14:textId="77777777">
      <w:pPr>
        <w:spacing w:after="0" w:line="240" w:lineRule="auto"/>
      </w:pPr>
      <w:r>
        <w:separator/>
      </w:r>
    </w:p>
  </w:endnote>
  <w:endnote w:type="continuationSeparator" w:id="0">
    <w:p xmlns:wp14="http://schemas.microsoft.com/office/word/2010/wordml" w:rsidR="00592DE0" w:rsidP="00265292" w:rsidRDefault="00592DE0" w14:paraId="769D0D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44135"/>
      <w:docPartObj>
        <w:docPartGallery w:val="Page Numbers (Bottom of Page)"/>
        <w:docPartUnique/>
      </w:docPartObj>
    </w:sdtPr>
    <w:sdtEndPr>
      <w:rPr>
        <w:noProof/>
      </w:rPr>
    </w:sdtEndPr>
    <w:sdtContent>
      <w:p xmlns:wp14="http://schemas.microsoft.com/office/word/2010/wordml" w:rsidR="00080838" w:rsidRDefault="00080838" w14:paraId="546C5D12" wp14:textId="77777777">
        <w:pPr>
          <w:pStyle w:val="Footer"/>
          <w:jc w:val="right"/>
        </w:pPr>
        <w:r>
          <w:fldChar w:fldCharType="begin"/>
        </w:r>
        <w:r>
          <w:instrText xml:space="preserve"> PAGE   \* MERGEFORMAT </w:instrText>
        </w:r>
        <w:r>
          <w:fldChar w:fldCharType="separate"/>
        </w:r>
        <w:r w:rsidR="00F646B5">
          <w:rPr>
            <w:noProof/>
          </w:rPr>
          <w:t>v</w:t>
        </w:r>
        <w:r>
          <w:rPr>
            <w:noProof/>
          </w:rPr>
          <w:fldChar w:fldCharType="end"/>
        </w:r>
      </w:p>
    </w:sdtContent>
  </w:sdt>
  <w:p xmlns:wp14="http://schemas.microsoft.com/office/word/2010/wordml" w:rsidR="00080838" w:rsidRDefault="00080838" w14:paraId="36FEB5B0"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1391154"/>
      <w:docPartObj>
        <w:docPartGallery w:val="Page Numbers (Bottom of Page)"/>
        <w:docPartUnique/>
      </w:docPartObj>
    </w:sdtPr>
    <w:sdtEndPr>
      <w:rPr>
        <w:noProof/>
      </w:rPr>
    </w:sdtEndPr>
    <w:sdtContent>
      <w:p xmlns:wp14="http://schemas.microsoft.com/office/word/2010/wordml" w:rsidR="00080838" w:rsidRDefault="00080838" w14:paraId="15EC428A" wp14:textId="77777777">
        <w:pPr>
          <w:pStyle w:val="Footer"/>
          <w:jc w:val="right"/>
        </w:pPr>
        <w:r>
          <w:fldChar w:fldCharType="begin"/>
        </w:r>
        <w:r>
          <w:instrText xml:space="preserve"> PAGE   \* MERGEFORMAT </w:instrText>
        </w:r>
        <w:r>
          <w:fldChar w:fldCharType="separate"/>
        </w:r>
        <w:r w:rsidR="00F646B5">
          <w:rPr>
            <w:noProof/>
          </w:rPr>
          <w:t>7</w:t>
        </w:r>
        <w:r>
          <w:rPr>
            <w:noProof/>
          </w:rPr>
          <w:fldChar w:fldCharType="end"/>
        </w:r>
      </w:p>
    </w:sdtContent>
  </w:sdt>
  <w:p xmlns:wp14="http://schemas.microsoft.com/office/word/2010/wordml" w:rsidR="00080838" w:rsidRDefault="00080838" w14:paraId="296FEF7D"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592DE0" w:rsidP="00265292" w:rsidRDefault="00592DE0" w14:paraId="54CD245A" wp14:textId="77777777">
      <w:pPr>
        <w:spacing w:after="0" w:line="240" w:lineRule="auto"/>
      </w:pPr>
      <w:r>
        <w:separator/>
      </w:r>
    </w:p>
  </w:footnote>
  <w:footnote w:type="continuationSeparator" w:id="0">
    <w:p xmlns:wp14="http://schemas.microsoft.com/office/word/2010/wordml" w:rsidR="00592DE0" w:rsidP="00265292" w:rsidRDefault="00592DE0" w14:paraId="1231BE67"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35b54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C8F4C02"/>
    <w:multiLevelType w:val="multilevel"/>
    <w:tmpl w:val="1A8A96EC"/>
    <w:lvl w:ilvl="0">
      <w:start w:val="1"/>
      <w:numFmt w:val="decimal"/>
      <w:pStyle w:val="Heading1"/>
      <w:suff w:val="space"/>
      <w:lvlText w:val="CHƯƠNG %1."/>
      <w:lvlJc w:val="left"/>
      <w:pPr>
        <w:ind w:left="0" w:firstLine="0"/>
      </w:pPr>
      <w:rPr>
        <w:rFonts w:hint="default" w:ascii="Times New Roman" w:hAnsi="Times New Roman"/>
        <w:b/>
        <w:i w:val="0"/>
        <w:sz w:val="30"/>
      </w:rPr>
    </w:lvl>
    <w:lvl w:ilvl="1">
      <w:start w:val="1"/>
      <w:numFmt w:val="decimal"/>
      <w:pStyle w:val="Heading2"/>
      <w:suff w:val="space"/>
      <w:lvlText w:val="%1.%2"/>
      <w:lvlJc w:val="left"/>
      <w:pPr>
        <w:ind w:left="0" w:firstLine="0"/>
      </w:pPr>
      <w:rPr>
        <w:rFonts w:hint="default" w:ascii="Times New Roman" w:hAnsi="Times New Roman"/>
        <w:b/>
        <w:i w:val="0"/>
        <w:sz w:val="28"/>
      </w:rPr>
    </w:lvl>
    <w:lvl w:ilvl="2">
      <w:start w:val="1"/>
      <w:numFmt w:val="decimal"/>
      <w:pStyle w:val="Heading3"/>
      <w:suff w:val="space"/>
      <w:lvlText w:val="%1.%2.%3"/>
      <w:lvlJc w:val="left"/>
      <w:pPr>
        <w:ind w:left="0" w:firstLine="0"/>
      </w:pPr>
      <w:rPr>
        <w:rFonts w:hint="default" w:ascii="Times New Roman" w:hAnsi="Times New Roman"/>
        <w:b/>
        <w:i w:val="0"/>
        <w:sz w:val="26"/>
      </w:rPr>
    </w:lvl>
    <w:lvl w:ilvl="3">
      <w:start w:val="1"/>
      <w:numFmt w:val="decimal"/>
      <w:pStyle w:val="Heading4"/>
      <w:suff w:val="space"/>
      <w:lvlText w:val="%1.%2.%3.%4"/>
      <w:lvlJc w:val="left"/>
      <w:pPr>
        <w:ind w:left="0" w:firstLine="0"/>
      </w:pPr>
      <w:rPr>
        <w:rFonts w:hint="default" w:ascii="Times New Roman" w:hAnsi="Times New Roman"/>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23">
    <w:abstractNumId w:val="4"/>
  </w:num>
  <w:num w:numId="1">
    <w:abstractNumId w:val="2"/>
  </w:num>
  <w:num w:numId="2">
    <w:abstractNumId w:val="0"/>
  </w:num>
  <w:num w:numId="3">
    <w:abstractNumId w:val="1"/>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attachedTemplate r:id="rId1"/>
  <w:trackRevisions w:val="fals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6B5"/>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92DE0"/>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D77E3"/>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646B5"/>
    <w:rsid w:val="00F804D1"/>
    <w:rsid w:val="00FA182E"/>
    <w:rsid w:val="00FA7008"/>
    <w:rsid w:val="00FD44BF"/>
    <w:rsid w:val="0140B543"/>
    <w:rsid w:val="016D067F"/>
    <w:rsid w:val="01A51364"/>
    <w:rsid w:val="01B9134B"/>
    <w:rsid w:val="02B276E8"/>
    <w:rsid w:val="040B47DE"/>
    <w:rsid w:val="04CF2C2F"/>
    <w:rsid w:val="04F9F8D8"/>
    <w:rsid w:val="050DD960"/>
    <w:rsid w:val="05EEE637"/>
    <w:rsid w:val="0689730A"/>
    <w:rsid w:val="06A18A23"/>
    <w:rsid w:val="07CDDD2C"/>
    <w:rsid w:val="08CE87F5"/>
    <w:rsid w:val="09B597C6"/>
    <w:rsid w:val="09DC37B9"/>
    <w:rsid w:val="0AF47175"/>
    <w:rsid w:val="0B1B5FD3"/>
    <w:rsid w:val="0B59D451"/>
    <w:rsid w:val="0B8B6511"/>
    <w:rsid w:val="0C016050"/>
    <w:rsid w:val="0C2DF5AB"/>
    <w:rsid w:val="0C77BF57"/>
    <w:rsid w:val="0C88046F"/>
    <w:rsid w:val="0C8EC905"/>
    <w:rsid w:val="0DA4F2D2"/>
    <w:rsid w:val="0E6F927E"/>
    <w:rsid w:val="0E7E3C78"/>
    <w:rsid w:val="0E90CD55"/>
    <w:rsid w:val="0F64EA18"/>
    <w:rsid w:val="0F7BE7A0"/>
    <w:rsid w:val="100E28E2"/>
    <w:rsid w:val="1084B87B"/>
    <w:rsid w:val="10DDECE2"/>
    <w:rsid w:val="10FB63C0"/>
    <w:rsid w:val="11CF1741"/>
    <w:rsid w:val="14AC578D"/>
    <w:rsid w:val="14C2A7A0"/>
    <w:rsid w:val="15764EAA"/>
    <w:rsid w:val="169A9014"/>
    <w:rsid w:val="1802223E"/>
    <w:rsid w:val="1813D551"/>
    <w:rsid w:val="19C2EE39"/>
    <w:rsid w:val="1A493418"/>
    <w:rsid w:val="1A9FA6C9"/>
    <w:rsid w:val="1B83E766"/>
    <w:rsid w:val="1C0115BF"/>
    <w:rsid w:val="1C5CB91F"/>
    <w:rsid w:val="1CA8FA05"/>
    <w:rsid w:val="1FB13921"/>
    <w:rsid w:val="20B39ECA"/>
    <w:rsid w:val="20FDDDE4"/>
    <w:rsid w:val="21AC7DDB"/>
    <w:rsid w:val="22B96236"/>
    <w:rsid w:val="22DC9775"/>
    <w:rsid w:val="238F8291"/>
    <w:rsid w:val="23A93FA2"/>
    <w:rsid w:val="23F8D416"/>
    <w:rsid w:val="24229CB5"/>
    <w:rsid w:val="242A7175"/>
    <w:rsid w:val="24334C8F"/>
    <w:rsid w:val="2442780C"/>
    <w:rsid w:val="25CA5E18"/>
    <w:rsid w:val="2858A6A4"/>
    <w:rsid w:val="2ADADEBF"/>
    <w:rsid w:val="2B778EC2"/>
    <w:rsid w:val="2BB689F1"/>
    <w:rsid w:val="2C2294AD"/>
    <w:rsid w:val="2E3CD473"/>
    <w:rsid w:val="2E63343B"/>
    <w:rsid w:val="2E6C4715"/>
    <w:rsid w:val="2E8C495F"/>
    <w:rsid w:val="2ED17AB5"/>
    <w:rsid w:val="2EF850FA"/>
    <w:rsid w:val="2F7921D8"/>
    <w:rsid w:val="2FD72CFF"/>
    <w:rsid w:val="2FE54DEC"/>
    <w:rsid w:val="304491E0"/>
    <w:rsid w:val="3167F890"/>
    <w:rsid w:val="31C5B373"/>
    <w:rsid w:val="33077D89"/>
    <w:rsid w:val="33423822"/>
    <w:rsid w:val="3356D680"/>
    <w:rsid w:val="336FE777"/>
    <w:rsid w:val="33D20A33"/>
    <w:rsid w:val="348E63CF"/>
    <w:rsid w:val="34E8D9C3"/>
    <w:rsid w:val="3672F68C"/>
    <w:rsid w:val="36A4030A"/>
    <w:rsid w:val="370912C3"/>
    <w:rsid w:val="38E229A2"/>
    <w:rsid w:val="39630875"/>
    <w:rsid w:val="397C785C"/>
    <w:rsid w:val="39A37F3B"/>
    <w:rsid w:val="39A5D9D1"/>
    <w:rsid w:val="39F686D7"/>
    <w:rsid w:val="3A0553DC"/>
    <w:rsid w:val="3AEA0E88"/>
    <w:rsid w:val="3B0812B6"/>
    <w:rsid w:val="3B43D3DB"/>
    <w:rsid w:val="3C2D2C51"/>
    <w:rsid w:val="3D1EB3D6"/>
    <w:rsid w:val="3D5D3A21"/>
    <w:rsid w:val="3D95B571"/>
    <w:rsid w:val="3E30BF03"/>
    <w:rsid w:val="3EB0A4C9"/>
    <w:rsid w:val="3EE0E9A3"/>
    <w:rsid w:val="3FBA2858"/>
    <w:rsid w:val="414B23E3"/>
    <w:rsid w:val="41ABECE0"/>
    <w:rsid w:val="4303A73C"/>
    <w:rsid w:val="43478A65"/>
    <w:rsid w:val="4385C1D0"/>
    <w:rsid w:val="43A55815"/>
    <w:rsid w:val="43E54742"/>
    <w:rsid w:val="44CDD767"/>
    <w:rsid w:val="459F10BF"/>
    <w:rsid w:val="45AFB5B2"/>
    <w:rsid w:val="45D24F6E"/>
    <w:rsid w:val="46055647"/>
    <w:rsid w:val="468AA965"/>
    <w:rsid w:val="46A4E8B6"/>
    <w:rsid w:val="47CB3915"/>
    <w:rsid w:val="47D402BA"/>
    <w:rsid w:val="47DF4CD1"/>
    <w:rsid w:val="47EE057B"/>
    <w:rsid w:val="49D8269E"/>
    <w:rsid w:val="4AA6CBD1"/>
    <w:rsid w:val="4AC8CFC4"/>
    <w:rsid w:val="4ADDD3CE"/>
    <w:rsid w:val="4BB5A97A"/>
    <w:rsid w:val="4BB66EA6"/>
    <w:rsid w:val="4BFB6E76"/>
    <w:rsid w:val="4C6ED757"/>
    <w:rsid w:val="4CAED71A"/>
    <w:rsid w:val="4CB615AE"/>
    <w:rsid w:val="4D40F135"/>
    <w:rsid w:val="4D671E45"/>
    <w:rsid w:val="4D770641"/>
    <w:rsid w:val="4E3EDD08"/>
    <w:rsid w:val="4ECF00A8"/>
    <w:rsid w:val="4EE1A5D2"/>
    <w:rsid w:val="4F97C56C"/>
    <w:rsid w:val="4FD4DAC0"/>
    <w:rsid w:val="4FDE8D81"/>
    <w:rsid w:val="50D82CC4"/>
    <w:rsid w:val="50E94A43"/>
    <w:rsid w:val="520302DD"/>
    <w:rsid w:val="5363A09C"/>
    <w:rsid w:val="53B5B83A"/>
    <w:rsid w:val="54507ED4"/>
    <w:rsid w:val="54583211"/>
    <w:rsid w:val="555F0A6D"/>
    <w:rsid w:val="5665B1BC"/>
    <w:rsid w:val="56E63863"/>
    <w:rsid w:val="57C32BAA"/>
    <w:rsid w:val="58E00984"/>
    <w:rsid w:val="59435524"/>
    <w:rsid w:val="5AB327F0"/>
    <w:rsid w:val="5B042262"/>
    <w:rsid w:val="5C45238A"/>
    <w:rsid w:val="5C9B72AE"/>
    <w:rsid w:val="5D0F8D63"/>
    <w:rsid w:val="5D75528B"/>
    <w:rsid w:val="5E72596E"/>
    <w:rsid w:val="5F27284C"/>
    <w:rsid w:val="5FC6A1B1"/>
    <w:rsid w:val="5FE26129"/>
    <w:rsid w:val="602EDC8E"/>
    <w:rsid w:val="6105827C"/>
    <w:rsid w:val="61294841"/>
    <w:rsid w:val="61E6B3C1"/>
    <w:rsid w:val="6310C14E"/>
    <w:rsid w:val="633FFFED"/>
    <w:rsid w:val="63C30E33"/>
    <w:rsid w:val="64BD83BE"/>
    <w:rsid w:val="652EE0F5"/>
    <w:rsid w:val="65323997"/>
    <w:rsid w:val="656ABFF4"/>
    <w:rsid w:val="65AB3250"/>
    <w:rsid w:val="66F62AEB"/>
    <w:rsid w:val="6748C332"/>
    <w:rsid w:val="6798D416"/>
    <w:rsid w:val="691524B5"/>
    <w:rsid w:val="69C5BADE"/>
    <w:rsid w:val="6C1FD078"/>
    <w:rsid w:val="6C6D6EF9"/>
    <w:rsid w:val="6CF63B25"/>
    <w:rsid w:val="6DEDC87D"/>
    <w:rsid w:val="6E7C1022"/>
    <w:rsid w:val="6F964023"/>
    <w:rsid w:val="6FDBC4E2"/>
    <w:rsid w:val="7004FF69"/>
    <w:rsid w:val="704B5F46"/>
    <w:rsid w:val="704EDCFF"/>
    <w:rsid w:val="73D8D3DC"/>
    <w:rsid w:val="753C1911"/>
    <w:rsid w:val="77A75F7A"/>
    <w:rsid w:val="78647761"/>
    <w:rsid w:val="7A3FB8F1"/>
    <w:rsid w:val="7A735BD5"/>
    <w:rsid w:val="7AF78C01"/>
    <w:rsid w:val="7B657EC2"/>
    <w:rsid w:val="7CDDCC1D"/>
    <w:rsid w:val="7CF27A48"/>
    <w:rsid w:val="7DA215E9"/>
    <w:rsid w:val="7DB10F39"/>
    <w:rsid w:val="7DCA38DC"/>
    <w:rsid w:val="7DFB2AEB"/>
    <w:rsid w:val="7E925C0B"/>
    <w:rsid w:val="7EBD0A71"/>
    <w:rsid w:val="7F9EC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677C3"/>
  <w15:chartTrackingRefBased/>
  <w15:docId w15:val="{A699154E-0DE0-4654-A246-91033B7F63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heme="minorHAnsi"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F55323"/>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styleId="HeaderChar" w:customStyle="1">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styleId="FooterChar" w:customStyle="1">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styleId="Heading1Char" w:customStyle="1">
    <w:name w:val="Heading 1 Char"/>
    <w:basedOn w:val="DefaultParagraphFont"/>
    <w:link w:val="Heading1"/>
    <w:uiPriority w:val="9"/>
    <w:rsid w:val="0019610B"/>
    <w:rPr>
      <w:rFonts w:eastAsiaTheme="majorEastAsia" w:cstheme="majorBidi"/>
      <w:b/>
      <w:caps/>
      <w:color w:val="000000" w:themeColor="text1"/>
      <w:sz w:val="30"/>
      <w:szCs w:val="32"/>
    </w:rPr>
  </w:style>
  <w:style w:type="character" w:styleId="Heading2Char" w:customStyle="1">
    <w:name w:val="Heading 2 Char"/>
    <w:basedOn w:val="DefaultParagraphFont"/>
    <w:link w:val="Heading2"/>
    <w:uiPriority w:val="9"/>
    <w:rsid w:val="00EC5402"/>
    <w:rPr>
      <w:rFonts w:eastAsiaTheme="majorEastAsia" w:cstheme="majorBidi"/>
      <w:b/>
      <w:sz w:val="28"/>
      <w:szCs w:val="26"/>
    </w:rPr>
  </w:style>
  <w:style w:type="character" w:styleId="Heading3Char" w:customStyle="1">
    <w:name w:val="Heading 3 Char"/>
    <w:basedOn w:val="DefaultParagraphFont"/>
    <w:link w:val="Heading3"/>
    <w:uiPriority w:val="9"/>
    <w:rsid w:val="00D724C7"/>
    <w:rPr>
      <w:rFonts w:eastAsiaTheme="majorEastAsia" w:cstheme="majorBidi"/>
      <w:b/>
      <w:color w:val="000000" w:themeColor="text1"/>
      <w:szCs w:val="24"/>
    </w:rPr>
  </w:style>
  <w:style w:type="character" w:styleId="Heading4Char" w:customStyle="1">
    <w:name w:val="Heading 4 Char"/>
    <w:basedOn w:val="DefaultParagraphFont"/>
    <w:link w:val="Heading4"/>
    <w:uiPriority w:val="9"/>
    <w:rsid w:val="00D724C7"/>
    <w:rPr>
      <w:rFonts w:eastAsiaTheme="majorEastAsia" w:cstheme="majorBidi"/>
      <w:i/>
      <w:iCs/>
      <w:color w:val="000000" w:themeColor="text1"/>
    </w:rPr>
  </w:style>
  <w:style w:type="character" w:styleId="Heading5Char" w:customStyle="1">
    <w:name w:val="Heading 5 Char"/>
    <w:basedOn w:val="DefaultParagraphFont"/>
    <w:link w:val="Heading5"/>
    <w:uiPriority w:val="9"/>
    <w:semiHidden/>
    <w:rsid w:val="0061750A"/>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61750A"/>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61750A"/>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61750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1750A"/>
    <w:rPr>
      <w:rFonts w:asciiTheme="majorHAnsi" w:hAnsiTheme="majorHAnsi" w:eastAsiaTheme="majorEastAsia"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styleId="DEMUC" w:customStyle="1">
    <w:name w:val="DEMUC"/>
    <w:basedOn w:val="TOC1"/>
    <w:qFormat/>
    <w:rsid w:val="002D6E1C"/>
    <w:pPr>
      <w:spacing w:before="120" w:after="120" w:line="360" w:lineRule="auto"/>
      <w:jc w:val="center"/>
    </w:pPr>
    <w:rPr>
      <w:b/>
      <w:caps/>
      <w:sz w:val="30"/>
    </w:rPr>
  </w:style>
  <w:style w:type="paragraph" w:styleId="noidung" w:customStyle="1">
    <w:name w:val="noidung"/>
    <w:basedOn w:val="Normal"/>
    <w:qFormat/>
    <w:rsid w:val="008759C1"/>
    <w:pPr>
      <w:spacing w:before="120" w:after="120" w:line="360" w:lineRule="auto"/>
      <w:ind w:firstLine="680"/>
      <w:jc w:val="both"/>
    </w:pPr>
  </w:style>
  <w:style w:type="paragraph" w:styleId="manguon" w:customStyle="1">
    <w:name w:val="manguon"/>
    <w:basedOn w:val="Normal"/>
    <w:qFormat/>
    <w:rsid w:val="00E146B9"/>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styleId="myTable" w:customStyle="1">
    <w:name w:val="myTable"/>
    <w:basedOn w:val="TableNormal"/>
    <w:uiPriority w:val="99"/>
    <w:rsid w:val="002D378E"/>
    <w:pPr>
      <w:spacing w:after="0" w:line="240" w:lineRule="auto"/>
    </w:pPr>
    <w:tblPr>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paragraph" w:styleId="EndnoteText">
    <w:uiPriority w:val="99"/>
    <w:name w:val="endnote text"/>
    <w:basedOn w:val="Normal"/>
    <w:semiHidden/>
    <w:unhideWhenUsed/>
    <w:rsid w:val="59435524"/>
    <w:rPr>
      <w:sz w:val="20"/>
      <w:szCs w:val="20"/>
    </w:rPr>
    <w:pPr>
      <w:spacing w:after="0" w:line="240" w:lineRule="auto"/>
    </w:pPr>
  </w:style>
  <w:style w:type="character" w:styleId="EndnoteReference">
    <w:uiPriority w:val="99"/>
    <w:name w:val="endnote reference"/>
    <w:basedOn w:val="DefaultParagraphFont"/>
    <w:semiHidden/>
    <w:unhideWhenUsed/>
    <w:rsid w:val="59435524"/>
    <w:rPr>
      <w:vertAlign w:val="superscript"/>
    </w:rPr>
  </w:style>
  <w:style w:type="paragraph" w:styleId="Hình" w:customStyle="true">
    <w:uiPriority w:val="1"/>
    <w:name w:val="Hình"/>
    <w:basedOn w:val="Normal"/>
    <w:link w:val="HìnhChar"/>
    <w:qFormat/>
    <w:rsid w:val="59435524"/>
    <w:rPr>
      <w:rFonts w:ascii="Times New Roman" w:hAnsi="Times New Roman" w:eastAsia="Calibri" w:cs="" w:eastAsiaTheme="minorAscii" w:cstheme="minorBidi"/>
      <w:noProof w:val="0"/>
      <w:sz w:val="26"/>
      <w:szCs w:val="26"/>
      <w:lang w:val="en-US"/>
    </w:rPr>
    <w:pPr>
      <w:spacing w:before="120" w:after="120" w:line="360" w:lineRule="auto"/>
      <w:ind w:firstLine="0"/>
      <w:jc w:val="both"/>
    </w:pPr>
  </w:style>
  <w:style w:type="character" w:styleId="HìnhChar" w:customStyle="true">
    <w:name w:val="Hình Char"/>
    <w:basedOn w:val="DefaultParagraphFont"/>
    <w:link w:val="Hình"/>
    <w:rsid w:val="59435524"/>
    <w:rPr>
      <w:rFonts w:ascii="Times New Roman" w:hAnsi="Times New Roman" w:eastAsia="Calibri" w:cs="" w:eastAsiaTheme="minorAscii" w:cstheme="minorBidi"/>
      <w:noProof w:val="0"/>
      <w:sz w:val="26"/>
      <w:szCs w:val="26"/>
      <w:lang w:val="en-US"/>
    </w:rPr>
  </w:style>
  <w:style w:type="paragraph" w:styleId="FootnoteText">
    <w:uiPriority w:val="99"/>
    <w:name w:val="footnote text"/>
    <w:basedOn w:val="Normal"/>
    <w:semiHidden/>
    <w:unhideWhenUsed/>
    <w:rsid w:val="59435524"/>
    <w:rPr>
      <w:sz w:val="20"/>
      <w:szCs w:val="20"/>
    </w:rPr>
    <w:pPr>
      <w:spacing w:after="0" w:line="240" w:lineRule="auto"/>
    </w:pPr>
  </w:style>
  <w:style w:type="character" w:styleId="FootnoteReference">
    <w:uiPriority w:val="99"/>
    <w:name w:val="footnote reference"/>
    <w:basedOn w:val="DefaultParagraphFont"/>
    <w:semiHidden/>
    <w:unhideWhenUsed/>
    <w:rsid w:val="594355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 Type="http://schemas.openxmlformats.org/officeDocument/2006/relationships/image" Target="/media/image5.png" Id="rId2110651703" /><Relationship Type="http://schemas.openxmlformats.org/officeDocument/2006/relationships/image" Target="/media/image6.png" Id="rId1898659595" /><Relationship Type="http://schemas.openxmlformats.org/officeDocument/2006/relationships/image" Target="/media/image7.png" Id="rId2113964003" /><Relationship Type="http://schemas.openxmlformats.org/officeDocument/2006/relationships/image" Target="/media/image8.png" Id="rId772797500" /><Relationship Type="http://schemas.openxmlformats.org/officeDocument/2006/relationships/image" Target="/media/image9.png" Id="rId1766501610" /><Relationship Type="http://schemas.openxmlformats.org/officeDocument/2006/relationships/image" Target="/media/imagea.png" Id="rId951049781" /><Relationship Type="http://schemas.openxmlformats.org/officeDocument/2006/relationships/image" Target="/media/imageb.png" Id="rId149657440" /><Relationship Type="http://schemas.openxmlformats.org/officeDocument/2006/relationships/image" Target="/media/imagec.png" Id="rId607901016" /><Relationship Type="http://schemas.openxmlformats.org/officeDocument/2006/relationships/image" Target="/media/imaged.png" Id="rId978781645" /><Relationship Type="http://schemas.openxmlformats.org/officeDocument/2006/relationships/image" Target="/media/imagee.png" Id="rId507851373" /><Relationship Type="http://schemas.openxmlformats.org/officeDocument/2006/relationships/image" Target="/media/imagef.png" Id="rId1776876000" /><Relationship Type="http://schemas.openxmlformats.org/officeDocument/2006/relationships/image" Target="/media/image10.png" Id="rId953557945" /><Relationship Type="http://schemas.openxmlformats.org/officeDocument/2006/relationships/image" Target="/media/image11.png" Id="rId111315266" /><Relationship Type="http://schemas.openxmlformats.org/officeDocument/2006/relationships/image" Target="/media/image12.png" Id="rId691238114" /><Relationship Type="http://schemas.openxmlformats.org/officeDocument/2006/relationships/image" Target="/media/image13.png" Id="rId1244087469" /><Relationship Type="http://schemas.openxmlformats.org/officeDocument/2006/relationships/image" Target="/media/image14.png" Id="rId1172616883" /><Relationship Type="http://schemas.openxmlformats.org/officeDocument/2006/relationships/image" Target="/media/image15.png" Id="rId1873469799" /><Relationship Type="http://schemas.openxmlformats.org/officeDocument/2006/relationships/image" Target="/media/image16.png" Id="rId2019796411" /><Relationship Type="http://schemas.openxmlformats.org/officeDocument/2006/relationships/image" Target="/media/image17.png" Id="rId2057786837" /><Relationship Type="http://schemas.openxmlformats.org/officeDocument/2006/relationships/image" Target="/media/image18.png" Id="rId840872199" /><Relationship Type="http://schemas.openxmlformats.org/officeDocument/2006/relationships/image" Target="/media/image19.png" Id="rId1497725984" /><Relationship Type="http://schemas.openxmlformats.org/officeDocument/2006/relationships/image" Target="/media/image1a.png" Id="rId218028425" /><Relationship Type="http://schemas.openxmlformats.org/officeDocument/2006/relationships/image" Target="/media/image1b.png" Id="rId1216286535" /><Relationship Type="http://schemas.openxmlformats.org/officeDocument/2006/relationships/image" Target="/media/image1c.png" Id="rId770966847" /><Relationship Type="http://schemas.openxmlformats.org/officeDocument/2006/relationships/image" Target="/media/image1d.png" Id="rId1380589560" /><Relationship Type="http://schemas.openxmlformats.org/officeDocument/2006/relationships/image" Target="/media/image1e.png" Id="rId1342116042" /><Relationship Type="http://schemas.openxmlformats.org/officeDocument/2006/relationships/image" Target="/media/image1f.png" Id="rId676753292" /><Relationship Type="http://schemas.openxmlformats.org/officeDocument/2006/relationships/image" Target="/media/image20.png" Id="rId1682268550" /><Relationship Type="http://schemas.openxmlformats.org/officeDocument/2006/relationships/image" Target="/media/image21.png" Id="rId1351077182" /><Relationship Type="http://schemas.openxmlformats.org/officeDocument/2006/relationships/image" Target="/media/image22.png" Id="rId1033586457" /><Relationship Type="http://schemas.openxmlformats.org/officeDocument/2006/relationships/image" Target="/media/image23.png" Id="rId1792920037" /><Relationship Type="http://schemas.openxmlformats.org/officeDocument/2006/relationships/image" Target="/media/image24.png" Id="rId48225344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c%20vien\Desktop\template_thesis.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5573DF-F931-4513-B150-6D4DF6F14E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template_thesis</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Hoc vien</dc:creator>
  <keywords/>
  <dc:description/>
  <lastModifiedBy>Lam Quoc Dinh</lastModifiedBy>
  <revision>4</revision>
  <dcterms:created xsi:type="dcterms:W3CDTF">2026-06-18T09:01:00.0000000Z</dcterms:created>
  <dcterms:modified xsi:type="dcterms:W3CDTF">2026-06-25T05:14:34.3804894Z</dcterms:modified>
</coreProperties>
</file>